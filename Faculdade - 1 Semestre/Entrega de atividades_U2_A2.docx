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BAE1" w14:textId="77777777" w:rsidR="003C39E9" w:rsidRDefault="003C39E9" w:rsidP="003C39E9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anchorId="498F3BF6" wp14:editId="23451DEB">
                <wp:simplePos x="0" y="0"/>
                <wp:positionH relativeFrom="column">
                  <wp:posOffset>-1229360</wp:posOffset>
                </wp:positionH>
                <wp:positionV relativeFrom="page">
                  <wp:posOffset>-1479550</wp:posOffset>
                </wp:positionV>
                <wp:extent cx="8337550" cy="14718030"/>
                <wp:effectExtent l="3790950" t="0" r="3778250" b="0"/>
                <wp:wrapNone/>
                <wp:docPr id="1018812803" name="Fluxograma: 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09462">
                          <a:off x="0" y="0"/>
                          <a:ext cx="8337550" cy="14718030"/>
                        </a:xfrm>
                        <a:prstGeom prst="flowChartInputOutpu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6B52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xograma: Dados 3" o:spid="_x0000_s1026" type="#_x0000_t111" style="position:absolute;margin-left:-96.8pt;margin-top:-116.5pt;width:656.5pt;height:1158.9pt;rotation:2631775fd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" fillcolor="#004b62 [1609]" strokecolor="white [3212]" strokeweight="1pt">
                <w10:wrap anchory="page"/>
                <w10:anchorlock/>
              </v:shape>
            </w:pict>
          </mc:Fallback>
        </mc:AlternateContent>
      </w:r>
    </w:p>
    <w:p w14:paraId="39510B00" w14:textId="77777777" w:rsidR="003C39E9" w:rsidRDefault="003C39E9" w:rsidP="003C39E9">
      <w:pPr>
        <w:jc w:val="center"/>
        <w:rPr>
          <w:sz w:val="56"/>
          <w:szCs w:val="56"/>
        </w:rPr>
      </w:pPr>
    </w:p>
    <w:p w14:paraId="751FE0DB" w14:textId="77777777" w:rsidR="003C39E9" w:rsidRDefault="003C39E9" w:rsidP="003C39E9">
      <w:pPr>
        <w:jc w:val="center"/>
        <w:rPr>
          <w:sz w:val="56"/>
          <w:szCs w:val="56"/>
        </w:rPr>
      </w:pPr>
    </w:p>
    <w:p w14:paraId="63021F67" w14:textId="77777777" w:rsidR="003C39E9" w:rsidRDefault="003C39E9" w:rsidP="003C39E9">
      <w:pPr>
        <w:jc w:val="center"/>
        <w:rPr>
          <w:sz w:val="56"/>
          <w:szCs w:val="56"/>
        </w:rPr>
      </w:pPr>
    </w:p>
    <w:p w14:paraId="637B9758" w14:textId="77777777" w:rsidR="003C39E9" w:rsidRPr="00C23CC3" w:rsidRDefault="003C39E9" w:rsidP="003C39E9">
      <w:pPr>
        <w:jc w:val="center"/>
        <w:rPr>
          <w:rFonts w:ascii="Arial" w:hAnsi="Arial" w:cs="Arial"/>
          <w:color w:val="FFFFFF" w:themeColor="background1"/>
          <w:sz w:val="56"/>
          <w:szCs w:val="56"/>
        </w:rPr>
      </w:pPr>
      <w:r w:rsidRPr="00C23CC3">
        <w:rPr>
          <w:rFonts w:ascii="Arial" w:hAnsi="Arial" w:cs="Arial"/>
          <w:color w:val="FFFFFF" w:themeColor="background1"/>
          <w:sz w:val="56"/>
          <w:szCs w:val="56"/>
        </w:rPr>
        <w:t>Entrega de atividades</w:t>
      </w:r>
    </w:p>
    <w:p w14:paraId="1769FE83" w14:textId="508A1374" w:rsidR="003C39E9" w:rsidRPr="00C23CC3" w:rsidRDefault="003230AF" w:rsidP="003C39E9">
      <w:pPr>
        <w:jc w:val="center"/>
        <w:rPr>
          <w:rFonts w:ascii="Arial" w:hAnsi="Arial" w:cs="Arial"/>
          <w:color w:val="FFFFFF" w:themeColor="background1"/>
          <w:sz w:val="56"/>
          <w:szCs w:val="56"/>
        </w:rPr>
      </w:pPr>
      <w:r w:rsidRPr="00C23CC3">
        <w:rPr>
          <w:rFonts w:ascii="Arial" w:hAnsi="Arial" w:cs="Arial"/>
          <w:color w:val="FFFFFF" w:themeColor="background1"/>
          <w:sz w:val="56"/>
          <w:szCs w:val="56"/>
        </w:rPr>
        <w:t xml:space="preserve">Unidade </w:t>
      </w:r>
      <w:r w:rsidR="0007473F">
        <w:rPr>
          <w:rFonts w:ascii="Arial" w:hAnsi="Arial" w:cs="Arial"/>
          <w:color w:val="FFFFFF" w:themeColor="background1"/>
          <w:sz w:val="56"/>
          <w:szCs w:val="56"/>
        </w:rPr>
        <w:t>2</w:t>
      </w:r>
      <w:r w:rsidRPr="00C23CC3">
        <w:rPr>
          <w:rFonts w:ascii="Arial" w:hAnsi="Arial" w:cs="Arial"/>
          <w:color w:val="FFFFFF" w:themeColor="background1"/>
          <w:sz w:val="56"/>
          <w:szCs w:val="56"/>
        </w:rPr>
        <w:t xml:space="preserve"> – Aula </w:t>
      </w:r>
      <w:r w:rsidR="0007473F">
        <w:rPr>
          <w:rFonts w:ascii="Arial" w:hAnsi="Arial" w:cs="Arial"/>
          <w:color w:val="FFFFFF" w:themeColor="background1"/>
          <w:sz w:val="56"/>
          <w:szCs w:val="56"/>
        </w:rPr>
        <w:t>2</w:t>
      </w:r>
    </w:p>
    <w:p w14:paraId="22D25F76" w14:textId="77777777" w:rsidR="00413F17" w:rsidRDefault="00413F17" w:rsidP="003C39E9">
      <w:pPr>
        <w:jc w:val="center"/>
        <w:rPr>
          <w:rFonts w:ascii="Arial" w:hAnsi="Arial" w:cs="Arial"/>
          <w:color w:val="FFFFFF" w:themeColor="background1"/>
          <w:sz w:val="56"/>
          <w:szCs w:val="56"/>
        </w:rPr>
      </w:pPr>
      <w:r>
        <w:rPr>
          <w:rFonts w:ascii="Arial" w:hAnsi="Arial" w:cs="Arial"/>
          <w:color w:val="FFFFFF" w:themeColor="background1"/>
          <w:sz w:val="56"/>
          <w:szCs w:val="56"/>
        </w:rPr>
        <w:t>Desenvolvimento</w:t>
      </w:r>
    </w:p>
    <w:p w14:paraId="0063CE1E" w14:textId="2E8C4D4A" w:rsidR="00413F17" w:rsidRDefault="00413F17" w:rsidP="003C39E9">
      <w:pPr>
        <w:jc w:val="center"/>
        <w:rPr>
          <w:rFonts w:ascii="Arial" w:hAnsi="Arial" w:cs="Arial"/>
          <w:color w:val="FFFFFF" w:themeColor="background1"/>
          <w:sz w:val="56"/>
          <w:szCs w:val="56"/>
        </w:rPr>
      </w:pPr>
      <w:r>
        <w:rPr>
          <w:rFonts w:ascii="Arial" w:hAnsi="Arial" w:cs="Arial"/>
          <w:color w:val="FFFFFF" w:themeColor="background1"/>
          <w:sz w:val="56"/>
          <w:szCs w:val="56"/>
        </w:rPr>
        <w:t>em</w:t>
      </w:r>
    </w:p>
    <w:p w14:paraId="67AEE6E6" w14:textId="67C83462" w:rsidR="003C39E9" w:rsidRDefault="003A0F98" w:rsidP="003C39E9">
      <w:pPr>
        <w:jc w:val="center"/>
        <w:rPr>
          <w:sz w:val="56"/>
          <w:szCs w:val="56"/>
        </w:rPr>
      </w:pPr>
      <w:proofErr w:type="spellStart"/>
      <w:r>
        <w:rPr>
          <w:rFonts w:ascii="Arial" w:hAnsi="Arial" w:cs="Arial"/>
          <w:color w:val="FFFFFF" w:themeColor="background1"/>
          <w:sz w:val="56"/>
          <w:szCs w:val="56"/>
        </w:rPr>
        <w:t>JavaScript</w:t>
      </w:r>
      <w:proofErr w:type="spellEnd"/>
    </w:p>
    <w:p w14:paraId="3BDCE131" w14:textId="77777777" w:rsidR="003C39E9" w:rsidRDefault="003C39E9" w:rsidP="003C39E9">
      <w:pPr>
        <w:jc w:val="center"/>
        <w:rPr>
          <w:sz w:val="56"/>
          <w:szCs w:val="56"/>
        </w:rPr>
      </w:pPr>
    </w:p>
    <w:p w14:paraId="23B7F443" w14:textId="77777777" w:rsidR="003C39E9" w:rsidRDefault="003C39E9" w:rsidP="003C39E9">
      <w:pPr>
        <w:jc w:val="center"/>
        <w:rPr>
          <w:sz w:val="56"/>
          <w:szCs w:val="56"/>
        </w:rPr>
      </w:pPr>
    </w:p>
    <w:p w14:paraId="3B6B0571" w14:textId="77777777" w:rsidR="003C39E9" w:rsidRDefault="003C39E9" w:rsidP="00C23CC3">
      <w:pPr>
        <w:rPr>
          <w:sz w:val="56"/>
          <w:szCs w:val="56"/>
        </w:rPr>
      </w:pPr>
    </w:p>
    <w:p w14:paraId="13BC8404" w14:textId="77777777" w:rsidR="003C39E9" w:rsidRPr="00C23CC3" w:rsidRDefault="003C39E9" w:rsidP="003C39E9">
      <w:pPr>
        <w:rPr>
          <w:rFonts w:ascii="Arial" w:hAnsi="Arial" w:cs="Arial"/>
          <w:color w:val="FFFFFF" w:themeColor="background1"/>
          <w:sz w:val="32"/>
          <w:szCs w:val="32"/>
        </w:rPr>
      </w:pPr>
      <w:r w:rsidRPr="00C23CC3">
        <w:rPr>
          <w:rFonts w:ascii="Arial" w:hAnsi="Arial" w:cs="Arial"/>
          <w:color w:val="FFFFFF" w:themeColor="background1"/>
          <w:sz w:val="32"/>
          <w:szCs w:val="32"/>
        </w:rPr>
        <w:t xml:space="preserve">Aluno: </w:t>
      </w:r>
      <w:r w:rsidR="003230AF" w:rsidRPr="00C23CC3">
        <w:rPr>
          <w:rFonts w:ascii="Arial" w:hAnsi="Arial" w:cs="Arial"/>
          <w:color w:val="FFFFFF" w:themeColor="background1"/>
          <w:sz w:val="32"/>
          <w:szCs w:val="32"/>
        </w:rPr>
        <w:t>Bruno Otavio França de Jesus Ramos</w:t>
      </w:r>
    </w:p>
    <w:p w14:paraId="42213743" w14:textId="77777777" w:rsidR="003C39E9" w:rsidRPr="00C23CC3" w:rsidRDefault="003C39E9" w:rsidP="003C39E9">
      <w:pPr>
        <w:rPr>
          <w:rFonts w:ascii="Arial" w:hAnsi="Arial" w:cs="Arial"/>
          <w:color w:val="FFFFFF" w:themeColor="background1"/>
          <w:sz w:val="32"/>
          <w:szCs w:val="32"/>
        </w:rPr>
      </w:pPr>
    </w:p>
    <w:p w14:paraId="7C5FEEFB" w14:textId="7CE8D99E" w:rsidR="00A55F8D" w:rsidRDefault="003C39E9" w:rsidP="003C39E9">
      <w:pPr>
        <w:rPr>
          <w:rFonts w:ascii="Arial" w:hAnsi="Arial" w:cs="Arial"/>
          <w:color w:val="FFFFFF" w:themeColor="background1"/>
          <w:sz w:val="32"/>
          <w:szCs w:val="32"/>
        </w:rPr>
      </w:pPr>
      <w:r w:rsidRPr="00C23CC3">
        <w:rPr>
          <w:rFonts w:ascii="Arial" w:hAnsi="Arial" w:cs="Arial"/>
          <w:color w:val="FFFFFF" w:themeColor="background1"/>
          <w:sz w:val="32"/>
          <w:szCs w:val="32"/>
        </w:rPr>
        <w:t>Informações extras:</w:t>
      </w:r>
      <w:r w:rsidR="005F1EDB" w:rsidRPr="00C23CC3">
        <w:rPr>
          <w:rFonts w:ascii="Arial" w:hAnsi="Arial" w:cs="Arial"/>
          <w:color w:val="FFFFFF" w:themeColor="background1"/>
          <w:sz w:val="32"/>
          <w:szCs w:val="32"/>
        </w:rPr>
        <w:t xml:space="preserve"> </w:t>
      </w:r>
      <w:r w:rsidR="003230AF" w:rsidRPr="00C23CC3">
        <w:rPr>
          <w:rFonts w:ascii="Arial" w:hAnsi="Arial" w:cs="Arial"/>
          <w:color w:val="FFFFFF" w:themeColor="background1"/>
          <w:sz w:val="32"/>
          <w:szCs w:val="32"/>
        </w:rPr>
        <w:t xml:space="preserve">Atividade Realizada </w:t>
      </w:r>
      <w:r w:rsidR="0007473F">
        <w:rPr>
          <w:rFonts w:ascii="Arial" w:hAnsi="Arial" w:cs="Arial"/>
          <w:color w:val="FFFFFF" w:themeColor="background1"/>
          <w:sz w:val="32"/>
          <w:szCs w:val="32"/>
        </w:rPr>
        <w:t>15/11</w:t>
      </w:r>
      <w:r w:rsidR="00413F17">
        <w:rPr>
          <w:rFonts w:ascii="Arial" w:hAnsi="Arial" w:cs="Arial"/>
          <w:color w:val="FFFFFF" w:themeColor="background1"/>
          <w:sz w:val="32"/>
          <w:szCs w:val="32"/>
        </w:rPr>
        <w:t>/2025</w:t>
      </w:r>
    </w:p>
    <w:p w14:paraId="0F51ECD2" w14:textId="15944A7B" w:rsidR="003C39E9" w:rsidRPr="00A55F8D" w:rsidRDefault="00A55F8D" w:rsidP="003C39E9">
      <w:pPr>
        <w:rPr>
          <w:rFonts w:ascii="Arial" w:hAnsi="Arial" w:cs="Arial"/>
          <w:color w:val="FFFFFF" w:themeColor="background1"/>
          <w:sz w:val="32"/>
          <w:szCs w:val="32"/>
        </w:rPr>
      </w:pPr>
      <w:r>
        <w:rPr>
          <w:rFonts w:ascii="Arial" w:hAnsi="Arial" w:cs="Arial"/>
          <w:color w:val="FFFFFF" w:themeColor="background1"/>
          <w:sz w:val="32"/>
          <w:szCs w:val="32"/>
        </w:rPr>
        <w:t xml:space="preserve">Matrícula: </w:t>
      </w:r>
      <w:r w:rsidRPr="00A55F8D">
        <w:rPr>
          <w:rFonts w:ascii="Arial" w:hAnsi="Arial" w:cs="Arial"/>
          <w:color w:val="FFFFFF" w:themeColor="background1"/>
          <w:sz w:val="32"/>
          <w:szCs w:val="32"/>
        </w:rPr>
        <w:t>2025364241</w:t>
      </w:r>
      <w:r w:rsidR="003C39E9">
        <w:br w:type="page"/>
      </w:r>
    </w:p>
    <w:p w14:paraId="54F6E1D8" w14:textId="246ECCF8" w:rsidR="0009107A" w:rsidRPr="003C39E9" w:rsidRDefault="003C39E9">
      <w:pPr>
        <w:rPr>
          <w:rFonts w:ascii="Arial" w:hAnsi="Arial" w:cs="Arial"/>
          <w:b/>
          <w:bCs/>
          <w:sz w:val="40"/>
          <w:szCs w:val="40"/>
        </w:rPr>
      </w:pPr>
      <w:r w:rsidRPr="003C39E9">
        <w:rPr>
          <w:rFonts w:ascii="Arial" w:hAnsi="Arial" w:cs="Arial"/>
          <w:b/>
          <w:bCs/>
          <w:sz w:val="40"/>
          <w:szCs w:val="40"/>
        </w:rPr>
        <w:lastRenderedPageBreak/>
        <w:t xml:space="preserve">Atividade Prática </w:t>
      </w:r>
      <w:r w:rsidR="003230AF">
        <w:rPr>
          <w:rFonts w:ascii="Arial" w:hAnsi="Arial" w:cs="Arial"/>
          <w:b/>
          <w:bCs/>
          <w:sz w:val="40"/>
          <w:szCs w:val="40"/>
        </w:rPr>
        <w:t>U</w:t>
      </w:r>
      <w:r w:rsidR="0007473F">
        <w:rPr>
          <w:rFonts w:ascii="Arial" w:hAnsi="Arial" w:cs="Arial"/>
          <w:b/>
          <w:bCs/>
          <w:sz w:val="40"/>
          <w:szCs w:val="40"/>
        </w:rPr>
        <w:t>2</w:t>
      </w:r>
      <w:r w:rsidR="00C23CC3">
        <w:rPr>
          <w:rFonts w:ascii="Arial" w:hAnsi="Arial" w:cs="Arial"/>
          <w:b/>
          <w:bCs/>
          <w:sz w:val="40"/>
          <w:szCs w:val="40"/>
        </w:rPr>
        <w:t>_A</w:t>
      </w:r>
      <w:r w:rsidR="0007473F">
        <w:rPr>
          <w:rFonts w:ascii="Arial" w:hAnsi="Arial" w:cs="Arial"/>
          <w:b/>
          <w:bCs/>
          <w:sz w:val="40"/>
          <w:szCs w:val="40"/>
        </w:rPr>
        <w:t>2</w:t>
      </w:r>
    </w:p>
    <w:p w14:paraId="1E430618" w14:textId="77777777" w:rsidR="003230AF" w:rsidRDefault="003C39E9" w:rsidP="003230AF">
      <w:pPr>
        <w:rPr>
          <w:rFonts w:ascii="Arial" w:hAnsi="Arial" w:cs="Arial"/>
          <w:sz w:val="28"/>
          <w:szCs w:val="28"/>
        </w:rPr>
      </w:pPr>
      <w:r w:rsidRPr="003C39E9">
        <w:rPr>
          <w:rFonts w:ascii="Arial" w:hAnsi="Arial" w:cs="Arial"/>
          <w:sz w:val="28"/>
          <w:szCs w:val="28"/>
        </w:rPr>
        <w:t>Objetivo:</w:t>
      </w:r>
      <w:r w:rsidR="00A610E2">
        <w:rPr>
          <w:rFonts w:ascii="Arial" w:hAnsi="Arial" w:cs="Arial"/>
          <w:sz w:val="28"/>
          <w:szCs w:val="28"/>
        </w:rPr>
        <w:t xml:space="preserve"> </w:t>
      </w:r>
    </w:p>
    <w:p w14:paraId="18C84891" w14:textId="628211EC" w:rsidR="0007473F" w:rsidRDefault="0007473F">
      <w:pPr>
        <w:rPr>
          <w:rFonts w:ascii="Arial" w:hAnsi="Arial" w:cs="Arial"/>
          <w:sz w:val="28"/>
          <w:szCs w:val="28"/>
        </w:rPr>
      </w:pPr>
      <w:r w:rsidRPr="0007473F">
        <w:rPr>
          <w:rFonts w:ascii="Arial" w:hAnsi="Arial" w:cs="Arial"/>
          <w:sz w:val="28"/>
          <w:szCs w:val="28"/>
        </w:rPr>
        <w:t xml:space="preserve">Desenvolver uma animação básica usando o e </w:t>
      </w:r>
      <w:proofErr w:type="spellStart"/>
      <w:r w:rsidRPr="0007473F">
        <w:rPr>
          <w:rFonts w:ascii="Arial" w:hAnsi="Arial" w:cs="Arial"/>
          <w:sz w:val="28"/>
          <w:szCs w:val="28"/>
        </w:rPr>
        <w:t>JavaScript</w:t>
      </w:r>
      <w:proofErr w:type="spellEnd"/>
      <w:r w:rsidRPr="0007473F">
        <w:rPr>
          <w:rFonts w:ascii="Arial" w:hAnsi="Arial" w:cs="Arial"/>
          <w:sz w:val="28"/>
          <w:szCs w:val="28"/>
        </w:rPr>
        <w:t>, onde objetos se movem e mudam de cor ao longo do tempo.</w:t>
      </w:r>
    </w:p>
    <w:p w14:paraId="3DCEC160" w14:textId="07A1BAA5" w:rsidR="00C23CC3" w:rsidRDefault="0007473F">
      <w:pPr>
        <w:rPr>
          <w:rFonts w:ascii="Arial" w:hAnsi="Arial" w:cs="Arial"/>
          <w:sz w:val="28"/>
          <w:szCs w:val="28"/>
        </w:rPr>
      </w:pPr>
      <w:r w:rsidRPr="0007473F">
        <w:rPr>
          <w:rFonts w:ascii="Arial" w:hAnsi="Arial" w:cs="Arial"/>
          <w:sz w:val="28"/>
          <w:szCs w:val="28"/>
        </w:rPr>
        <w:t xml:space="preserve">Nesta atividade, você irá criar uma página web que contém uma animação simples utilizando o elemento do HTML5. A animação consistirá em objetos (por exemplo, círculos) que se movem ou mudam de cor ao longo do tempo. </w:t>
      </w:r>
      <w:r w:rsidR="00C23CC3">
        <w:rPr>
          <w:rFonts w:ascii="Arial" w:hAnsi="Arial" w:cs="Arial"/>
          <w:sz w:val="28"/>
          <w:szCs w:val="28"/>
        </w:rPr>
        <w:br w:type="page"/>
      </w:r>
    </w:p>
    <w:p w14:paraId="2AC767A5" w14:textId="77777777" w:rsidR="00C23CC3" w:rsidRPr="003C39E9" w:rsidRDefault="00C23CC3" w:rsidP="00C23CC3">
      <w:pPr>
        <w:rPr>
          <w:rFonts w:ascii="Arial" w:hAnsi="Arial" w:cs="Arial"/>
          <w:sz w:val="28"/>
          <w:szCs w:val="28"/>
        </w:rPr>
      </w:pPr>
    </w:p>
    <w:p w14:paraId="6DA52CBA" w14:textId="727DEF69" w:rsidR="00C23CC3" w:rsidRDefault="003C39E9">
      <w:pPr>
        <w:rPr>
          <w:rFonts w:ascii="Arial" w:hAnsi="Arial" w:cs="Arial"/>
          <w:sz w:val="28"/>
          <w:szCs w:val="28"/>
        </w:rPr>
      </w:pPr>
      <w:r w:rsidRPr="003C39E9">
        <w:rPr>
          <w:rFonts w:ascii="Arial" w:hAnsi="Arial" w:cs="Arial"/>
          <w:sz w:val="28"/>
          <w:szCs w:val="28"/>
        </w:rPr>
        <w:t>Situação Problema:</w:t>
      </w:r>
    </w:p>
    <w:p w14:paraId="64004688" w14:textId="2EF5A38D" w:rsidR="00C23CC3" w:rsidRDefault="00C23CC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0902A32" wp14:editId="55AF8F10">
                <wp:simplePos x="0" y="0"/>
                <wp:positionH relativeFrom="margin">
                  <wp:posOffset>0</wp:posOffset>
                </wp:positionH>
                <wp:positionV relativeFrom="paragraph">
                  <wp:posOffset>323215</wp:posOffset>
                </wp:positionV>
                <wp:extent cx="5248275" cy="6316134"/>
                <wp:effectExtent l="0" t="0" r="28575" b="27940"/>
                <wp:wrapTopAndBottom/>
                <wp:docPr id="6249182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6316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A54576" w14:textId="352277D8" w:rsidR="0007473F" w:rsidRPr="0007473F" w:rsidRDefault="0007473F" w:rsidP="0007473F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Configuração do Projeto:</w:t>
                            </w:r>
                          </w:p>
                          <w:p w14:paraId="15617287" w14:textId="77777777" w:rsidR="0007473F" w:rsidRDefault="0007473F" w:rsidP="0007473F">
                            <w:pPr>
                              <w:ind w:firstLine="708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Crie um arquivo HTML com um elemento e um arquivo </w:t>
                            </w:r>
                            <w:proofErr w:type="spellStart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JavaScript</w:t>
                            </w:r>
                            <w:proofErr w:type="spellEnd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para a lógica da animação.</w:t>
                            </w:r>
                          </w:p>
                          <w:p w14:paraId="58897496" w14:textId="77777777" w:rsidR="0007473F" w:rsidRDefault="0007473F" w:rsidP="0007473F">
                            <w:pPr>
                              <w:pStyle w:val="Pargrafoda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Desenvolvimento da Animação:</w:t>
                            </w:r>
                          </w:p>
                          <w:p w14:paraId="73161C85" w14:textId="77777777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Configuração Inicial:</w:t>
                            </w:r>
                          </w:p>
                          <w:p w14:paraId="55933602" w14:textId="77777777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Defina o tamanho do e obtenha o contexto 2D do </w:t>
                            </w:r>
                            <w:proofErr w:type="spellStart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canvas</w:t>
                            </w:r>
                            <w:proofErr w:type="spellEnd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em </w:t>
                            </w:r>
                            <w:proofErr w:type="spellStart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JavaScript</w:t>
                            </w:r>
                            <w:proofErr w:type="spellEnd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.</w:t>
                            </w:r>
                          </w:p>
                          <w:p w14:paraId="5B88ECEA" w14:textId="6B707DB3" w:rsidR="00C23CC3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Desenho de Objetos:</w:t>
                            </w:r>
                          </w:p>
                          <w:p w14:paraId="10171147" w14:textId="274DE138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Crie e desenhe objetos (por exemplo, círculos, retângulos) no usando métodos como </w:t>
                            </w:r>
                            <w:proofErr w:type="spellStart"/>
                            <w:proofErr w:type="gramStart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ctx.beginPath</w:t>
                            </w:r>
                            <w:proofErr w:type="spellEnd"/>
                            <w:proofErr w:type="gramEnd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(), </w:t>
                            </w:r>
                            <w:proofErr w:type="gramStart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ctx.arc(</w:t>
                            </w:r>
                            <w:proofErr w:type="gramEnd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ctx.fillRect</w:t>
                            </w:r>
                            <w:proofErr w:type="spellEnd"/>
                            <w:proofErr w:type="gramEnd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(), por exemplo.</w:t>
                            </w:r>
                          </w:p>
                          <w:p w14:paraId="6A303FAC" w14:textId="77777777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011B05F7" w14:textId="77777777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Animação Básica: </w:t>
                            </w:r>
                          </w:p>
                          <w:p w14:paraId="0B6DFE98" w14:textId="280273A3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Use o </w:t>
                            </w:r>
                            <w:proofErr w:type="spellStart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requestAnimationFrame</w:t>
                            </w:r>
                            <w:proofErr w:type="spellEnd"/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para criar um loop de animação.</w:t>
                            </w:r>
                          </w:p>
                          <w:p w14:paraId="6B06AF8E" w14:textId="77777777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Dentro do loop, atualize as propriedades dos objetos (posição, cor, tamanho) para criar efeitos de animação.</w:t>
                            </w:r>
                          </w:p>
                          <w:p w14:paraId="60473D2B" w14:textId="77777777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175809F6" w14:textId="77777777" w:rsid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Interatividade Opcional:</w:t>
                            </w:r>
                          </w:p>
                          <w:p w14:paraId="2BAD6774" w14:textId="38913170" w:rsidR="0007473F" w:rsidRPr="0007473F" w:rsidRDefault="0007473F" w:rsidP="0007473F">
                            <w:pPr>
                              <w:pStyle w:val="PargrafodaLista"/>
                              <w:ind w:left="1440"/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07473F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Adicione eventos de mouse para interagir com os objetos (por exemplo, clicar para mudar de cor).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02A3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0;margin-top:25.45pt;width:413.25pt;height:497.35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" fillcolor="white [3201]" strokeweight=".5pt">
                <v:textbox>
                  <w:txbxContent>
                    <w:p w14:paraId="6EA54576" w14:textId="352277D8" w:rsidR="0007473F" w:rsidRPr="0007473F" w:rsidRDefault="0007473F" w:rsidP="0007473F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Configuração do Projeto:</w:t>
                      </w:r>
                    </w:p>
                    <w:p w14:paraId="15617287" w14:textId="77777777" w:rsidR="0007473F" w:rsidRDefault="0007473F" w:rsidP="0007473F">
                      <w:pPr>
                        <w:ind w:firstLine="708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Crie um arquivo HTML com um elemento e um arquivo </w:t>
                      </w:r>
                      <w:proofErr w:type="spellStart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JavaScript</w:t>
                      </w:r>
                      <w:proofErr w:type="spellEnd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 para a lógica da animação.</w:t>
                      </w:r>
                    </w:p>
                    <w:p w14:paraId="58897496" w14:textId="77777777" w:rsidR="0007473F" w:rsidRDefault="0007473F" w:rsidP="0007473F">
                      <w:pPr>
                        <w:pStyle w:val="PargrafodaLista"/>
                        <w:numPr>
                          <w:ilvl w:val="0"/>
                          <w:numId w:val="10"/>
                        </w:num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Desenvolvimento da Animação:</w:t>
                      </w:r>
                    </w:p>
                    <w:p w14:paraId="73161C85" w14:textId="77777777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Configuração Inicial:</w:t>
                      </w:r>
                    </w:p>
                    <w:p w14:paraId="55933602" w14:textId="77777777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Defina o tamanho do e obtenha o contexto 2D do </w:t>
                      </w:r>
                      <w:proofErr w:type="spellStart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canvas</w:t>
                      </w:r>
                      <w:proofErr w:type="spellEnd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 em </w:t>
                      </w:r>
                      <w:proofErr w:type="spellStart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JavaScript</w:t>
                      </w:r>
                      <w:proofErr w:type="spellEnd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.</w:t>
                      </w:r>
                    </w:p>
                    <w:p w14:paraId="5B88ECEA" w14:textId="6B707DB3" w:rsidR="00C23CC3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Desenho de Objetos:</w:t>
                      </w:r>
                    </w:p>
                    <w:p w14:paraId="10171147" w14:textId="274DE138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Crie e desenhe objetos (por exemplo, círculos, retângulos) no usando métodos como </w:t>
                      </w:r>
                      <w:proofErr w:type="spellStart"/>
                      <w:proofErr w:type="gramStart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ctx.beginPath</w:t>
                      </w:r>
                      <w:proofErr w:type="spellEnd"/>
                      <w:proofErr w:type="gramEnd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(), </w:t>
                      </w:r>
                      <w:proofErr w:type="gramStart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ctx.arc(</w:t>
                      </w:r>
                      <w:proofErr w:type="gramEnd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), </w:t>
                      </w:r>
                      <w:proofErr w:type="spellStart"/>
                      <w:proofErr w:type="gramStart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ctx.fillRect</w:t>
                      </w:r>
                      <w:proofErr w:type="spellEnd"/>
                      <w:proofErr w:type="gramEnd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(), por exemplo.</w:t>
                      </w:r>
                    </w:p>
                    <w:p w14:paraId="6A303FAC" w14:textId="77777777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011B05F7" w14:textId="77777777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Animação Básica: </w:t>
                      </w:r>
                    </w:p>
                    <w:p w14:paraId="0B6DFE98" w14:textId="280273A3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Use o </w:t>
                      </w:r>
                      <w:proofErr w:type="spellStart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requestAnimationFrame</w:t>
                      </w:r>
                      <w:proofErr w:type="spellEnd"/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 xml:space="preserve"> para criar um loop de animação.</w:t>
                      </w:r>
                    </w:p>
                    <w:p w14:paraId="6B06AF8E" w14:textId="77777777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Dentro do loop, atualize as propriedades dos objetos (posição, cor, tamanho) para criar efeitos de animação.</w:t>
                      </w:r>
                    </w:p>
                    <w:p w14:paraId="60473D2B" w14:textId="77777777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175809F6" w14:textId="77777777" w:rsid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Interatividade Opcional:</w:t>
                      </w:r>
                    </w:p>
                    <w:p w14:paraId="2BAD6774" w14:textId="38913170" w:rsidR="0007473F" w:rsidRPr="0007473F" w:rsidRDefault="0007473F" w:rsidP="0007473F">
                      <w:pPr>
                        <w:pStyle w:val="PargrafodaLista"/>
                        <w:ind w:left="1440"/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07473F">
                        <w:rPr>
                          <w:rFonts w:ascii="Arial" w:hAnsi="Arial" w:cs="Arial"/>
                          <w:i/>
                          <w:iCs/>
                        </w:rPr>
                        <w:t>Adicione eventos de mouse para interagir com os objetos (por exemplo, clicar para mudar de cor).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1BAB0E" w14:textId="16238D91" w:rsidR="003C39E9" w:rsidRPr="003C39E9" w:rsidRDefault="003C39E9">
      <w:pPr>
        <w:rPr>
          <w:rFonts w:ascii="Arial" w:hAnsi="Arial" w:cs="Arial"/>
          <w:sz w:val="28"/>
          <w:szCs w:val="28"/>
        </w:rPr>
      </w:pPr>
    </w:p>
    <w:p w14:paraId="55B9B186" w14:textId="10075738" w:rsidR="00C23CC3" w:rsidRDefault="003C39E9" w:rsidP="00F77C35">
      <w:pPr>
        <w:rPr>
          <w:rFonts w:ascii="Arial" w:hAnsi="Arial" w:cs="Arial"/>
          <w:sz w:val="28"/>
          <w:szCs w:val="28"/>
        </w:rPr>
      </w:pPr>
      <w:r w:rsidRPr="003C39E9">
        <w:rPr>
          <w:rFonts w:ascii="Arial" w:hAnsi="Arial" w:cs="Arial"/>
          <w:sz w:val="28"/>
          <w:szCs w:val="28"/>
        </w:rPr>
        <w:t>Arquivos incluídos:</w:t>
      </w:r>
    </w:p>
    <w:p w14:paraId="6A6F03A0" w14:textId="4E3A7A14" w:rsidR="0007473F" w:rsidRDefault="00F77C35" w:rsidP="009873B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object w:dxaOrig="1520" w:dyaOrig="987" w14:anchorId="576D1D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75.75pt;height:49.45pt" o:ole="">
            <v:imagedata r:id="rId8" o:title=""/>
          </v:shape>
          <o:OLEObject Type="Embed" ProgID="Package" ShapeID="_x0000_i1044" DrawAspect="Icon" ObjectID="_1825394688" r:id="rId9"/>
        </w:object>
      </w:r>
      <w:r>
        <w:rPr>
          <w:rFonts w:ascii="Arial" w:hAnsi="Arial" w:cs="Arial"/>
          <w:sz w:val="28"/>
          <w:szCs w:val="28"/>
        </w:rPr>
        <w:object w:dxaOrig="1520" w:dyaOrig="987" w14:anchorId="346A3E5D">
          <v:shape id="_x0000_i1040" type="#_x0000_t75" style="width:75.75pt;height:49.45pt" o:ole="">
            <v:imagedata r:id="rId10" o:title=""/>
          </v:shape>
          <o:OLEObject Type="Embed" ProgID="Package" ShapeID="_x0000_i1040" DrawAspect="Icon" ObjectID="_1825394689" r:id="rId11"/>
        </w:object>
      </w:r>
      <w:r>
        <w:rPr>
          <w:rFonts w:ascii="Arial" w:hAnsi="Arial" w:cs="Arial"/>
          <w:sz w:val="28"/>
          <w:szCs w:val="28"/>
        </w:rPr>
        <w:object w:dxaOrig="1520" w:dyaOrig="987" w14:anchorId="67ED0554">
          <v:shape id="_x0000_i1042" type="#_x0000_t75" style="width:75.75pt;height:49.45pt" o:ole="">
            <v:imagedata r:id="rId12" o:title=""/>
          </v:shape>
          <o:OLEObject Type="Embed" ProgID="Package" ShapeID="_x0000_i1042" DrawAspect="Icon" ObjectID="_1825394690" r:id="rId13"/>
        </w:object>
      </w:r>
    </w:p>
    <w:p w14:paraId="36F0A19B" w14:textId="77777777" w:rsidR="0007473F" w:rsidRDefault="0007473F" w:rsidP="009873BF">
      <w:pPr>
        <w:jc w:val="center"/>
        <w:rPr>
          <w:rFonts w:ascii="Arial" w:hAnsi="Arial" w:cs="Arial"/>
          <w:sz w:val="28"/>
          <w:szCs w:val="28"/>
        </w:rPr>
      </w:pPr>
    </w:p>
    <w:p w14:paraId="41CCA67C" w14:textId="0ECAC647" w:rsidR="003C39E9" w:rsidRDefault="005F1ED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Procedimentos tomados para a realização da atividade:</w:t>
      </w:r>
    </w:p>
    <w:p w14:paraId="0919938F" w14:textId="77777777" w:rsidR="00413F17" w:rsidRDefault="00413F17">
      <w:pPr>
        <w:rPr>
          <w:rFonts w:ascii="Arial" w:hAnsi="Arial" w:cs="Arial"/>
          <w:sz w:val="28"/>
          <w:szCs w:val="28"/>
        </w:rPr>
      </w:pPr>
    </w:p>
    <w:p w14:paraId="7C8572A2" w14:textId="0F933639" w:rsidR="00413F17" w:rsidRPr="0007473F" w:rsidRDefault="0007473F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realizar a atividade, foi necessário pesquisar no site MDN como funciona a função </w:t>
      </w:r>
      <w:proofErr w:type="spellStart"/>
      <w:r w:rsidRPr="0007473F">
        <w:rPr>
          <w:rFonts w:ascii="Arial" w:hAnsi="Arial" w:cs="Arial"/>
          <w:i/>
          <w:iCs/>
        </w:rPr>
        <w:t>requestAnimationFrame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para fazer as animações ficarem fluidas. Após entender, dei prosseguimento a atividade.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Primeiro criei 3 formas geométricas, quadrado, Círculo e Triangulo. E depois fiz a cópia dos mesmos e criei animações neles. Funcionando corretamente e </w:t>
      </w:r>
      <w:r w:rsidR="007456EA">
        <w:rPr>
          <w:rFonts w:ascii="Arial" w:hAnsi="Arial" w:cs="Arial"/>
        </w:rPr>
        <w:t>aí</w:t>
      </w:r>
      <w:r>
        <w:rPr>
          <w:rFonts w:ascii="Arial" w:hAnsi="Arial" w:cs="Arial"/>
        </w:rPr>
        <w:t xml:space="preserve"> parando para não ultrapassar a linha da </w:t>
      </w:r>
      <w:r w:rsidR="007456EA">
        <w:rPr>
          <w:rFonts w:ascii="Arial" w:hAnsi="Arial" w:cs="Arial"/>
        </w:rPr>
        <w:t>página</w:t>
      </w:r>
      <w:r>
        <w:rPr>
          <w:rFonts w:ascii="Arial" w:hAnsi="Arial" w:cs="Arial"/>
        </w:rPr>
        <w:t>.</w:t>
      </w:r>
    </w:p>
    <w:p w14:paraId="4820DBB4" w14:textId="7845E664" w:rsidR="00413F17" w:rsidRDefault="00413F17" w:rsidP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Fotos ou </w:t>
      </w:r>
      <w:r w:rsidR="009873BF">
        <w:rPr>
          <w:rFonts w:ascii="Arial" w:hAnsi="Arial" w:cs="Arial"/>
          <w:sz w:val="28"/>
          <w:szCs w:val="28"/>
        </w:rPr>
        <w:t>vídeo</w:t>
      </w:r>
      <w:r>
        <w:rPr>
          <w:rFonts w:ascii="Arial" w:hAnsi="Arial" w:cs="Arial"/>
          <w:sz w:val="28"/>
          <w:szCs w:val="28"/>
        </w:rPr>
        <w:t xml:space="preserve"> do aplicativo funcionando:</w:t>
      </w:r>
    </w:p>
    <w:p w14:paraId="552975FA" w14:textId="42F303E1" w:rsidR="007456EA" w:rsidRDefault="007456EA" w:rsidP="007456E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object w:dxaOrig="1520" w:dyaOrig="987" w14:anchorId="3862EBE7">
          <v:shape id="_x0000_i1036" type="#_x0000_t75" style="width:75.75pt;height:49.45pt" o:ole="">
            <v:imagedata r:id="rId14" o:title=""/>
          </v:shape>
          <o:OLEObject Type="Embed" ProgID="Package" ShapeID="_x0000_i1036" DrawAspect="Icon" ObjectID="_1825394691" r:id="rId15"/>
        </w:object>
      </w:r>
    </w:p>
    <w:p w14:paraId="19284381" w14:textId="2FBB0A5D" w:rsidR="007456EA" w:rsidRPr="007456EA" w:rsidRDefault="007456EA" w:rsidP="007456E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895658" wp14:editId="4021665D">
            <wp:extent cx="4572000" cy="3429000"/>
            <wp:effectExtent l="0" t="0" r="0" b="0"/>
            <wp:docPr id="1913191603" name="Vídeo 3" descr="Aula 2 Unidade 2 - Ciencia da Computação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91603" name="Vídeo 3" descr="Aula 2 Unidade 2 - Ciencia da Computação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T9iX12O2Jb8?feature=oembed&quot; frameborder=&quot;0&quot; allow=&quot;accelerometer; autoplay; clipboard-write; encrypted-media; gyroscope; picture-in-picture; web-share&quot; referrerpolicy=&quot;strict-origin-when-cross-origin&quot; allowfullscreen=&quot;&quot; title=&quot;Aula 2 Unidade 2 - Ciencia da Computação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AA7E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02DED619" w14:textId="44FFDD92" w:rsidR="00987745" w:rsidRDefault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Código da aplicação:</w:t>
      </w:r>
    </w:p>
    <w:p w14:paraId="21B0BE24" w14:textId="77777777" w:rsidR="00413F17" w:rsidRDefault="00413F17">
      <w:pPr>
        <w:rPr>
          <w:rFonts w:ascii="Arial" w:hAnsi="Arial" w:cs="Arial"/>
          <w:sz w:val="28"/>
          <w:szCs w:val="28"/>
        </w:rPr>
      </w:pPr>
    </w:p>
    <w:p w14:paraId="51D3AFAD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52676257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7249D2BA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71D5DCDA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6B7DDF38" w14:textId="77777777" w:rsidR="0007473F" w:rsidRDefault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HTML</w:t>
      </w:r>
    </w:p>
    <w:p w14:paraId="506797F0" w14:textId="6449DFE4" w:rsidR="0007473F" w:rsidRDefault="007456EA">
      <w:pPr>
        <w:rPr>
          <w:rFonts w:ascii="Arial" w:hAnsi="Arial" w:cs="Arial"/>
          <w:sz w:val="28"/>
          <w:szCs w:val="28"/>
        </w:rPr>
      </w:pPr>
      <w:r w:rsidRPr="007456E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55AD48F" wp14:editId="6587A9F3">
            <wp:extent cx="5400040" cy="4631690"/>
            <wp:effectExtent l="0" t="0" r="0" b="0"/>
            <wp:docPr id="206191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29F2" w14:textId="7CAB24BA" w:rsidR="0007473F" w:rsidRDefault="0007473F">
      <w:pPr>
        <w:rPr>
          <w:rFonts w:ascii="Arial" w:hAnsi="Arial" w:cs="Arial"/>
          <w:sz w:val="28"/>
          <w:szCs w:val="28"/>
        </w:rPr>
      </w:pPr>
    </w:p>
    <w:p w14:paraId="62E410E7" w14:textId="2AE53C75" w:rsidR="007456EA" w:rsidRDefault="007456EA">
      <w:pPr>
        <w:rPr>
          <w:rFonts w:ascii="Arial" w:hAnsi="Arial" w:cs="Arial"/>
          <w:sz w:val="28"/>
          <w:szCs w:val="28"/>
        </w:rPr>
      </w:pPr>
    </w:p>
    <w:p w14:paraId="7CD8A4CD" w14:textId="13782DF1" w:rsidR="007456EA" w:rsidRDefault="007456EA">
      <w:pPr>
        <w:rPr>
          <w:rFonts w:ascii="Arial" w:hAnsi="Arial" w:cs="Arial"/>
          <w:sz w:val="28"/>
          <w:szCs w:val="28"/>
        </w:rPr>
      </w:pPr>
    </w:p>
    <w:p w14:paraId="470A42AF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5F9D2E03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5841AF68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0A0884CC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0B6E0A7B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3F9DFCEE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4ACB9B9C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6FF41258" w14:textId="77777777" w:rsidR="007456EA" w:rsidRDefault="007456EA">
      <w:pPr>
        <w:rPr>
          <w:rFonts w:ascii="Arial" w:hAnsi="Arial" w:cs="Arial"/>
          <w:sz w:val="28"/>
          <w:szCs w:val="28"/>
        </w:rPr>
      </w:pPr>
    </w:p>
    <w:p w14:paraId="6C876898" w14:textId="7B672285" w:rsidR="00413F17" w:rsidRDefault="00413F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CSS</w:t>
      </w:r>
    </w:p>
    <w:p w14:paraId="6E63D8F0" w14:textId="6960ACDB" w:rsidR="00413F17" w:rsidRPr="007456EA" w:rsidRDefault="007456EA">
      <w:pPr>
        <w:rPr>
          <w:rFonts w:ascii="Arial" w:hAnsi="Arial" w:cs="Arial"/>
          <w:sz w:val="28"/>
          <w:szCs w:val="28"/>
        </w:rPr>
      </w:pPr>
      <w:r w:rsidRPr="007456EA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9010FDC" wp14:editId="1EC12963">
            <wp:extent cx="5400040" cy="8347710"/>
            <wp:effectExtent l="0" t="0" r="0" b="0"/>
            <wp:docPr id="1152776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7693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4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D44A" w14:textId="46D050F6" w:rsidR="00413F17" w:rsidRPr="00987745" w:rsidRDefault="00413F17">
      <w:r>
        <w:rPr>
          <w:rFonts w:ascii="Arial" w:hAnsi="Arial" w:cs="Arial"/>
          <w:sz w:val="28"/>
          <w:szCs w:val="28"/>
        </w:rPr>
        <w:lastRenderedPageBreak/>
        <w:t>JAVASCRIPT</w:t>
      </w:r>
      <w:r>
        <w:rPr>
          <w:rFonts w:ascii="Arial" w:hAnsi="Arial" w:cs="Arial"/>
          <w:sz w:val="28"/>
          <w:szCs w:val="28"/>
        </w:rPr>
        <w:br/>
      </w:r>
      <w:r w:rsidR="007456EA" w:rsidRPr="007456EA">
        <w:rPr>
          <w:noProof/>
        </w:rPr>
        <w:drawing>
          <wp:inline distT="0" distB="0" distL="0" distR="0" wp14:anchorId="40BEC8EE" wp14:editId="12201CDD">
            <wp:extent cx="5400040" cy="8002270"/>
            <wp:effectExtent l="0" t="0" r="0" b="0"/>
            <wp:docPr id="51848290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82907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F17" w:rsidRPr="00987745" w:rsidSect="003C39E9">
      <w:headerReference w:type="default" r:id="rId21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A16E6" w14:textId="77777777" w:rsidR="00604FA1" w:rsidRDefault="00604FA1" w:rsidP="003C39E9">
      <w:pPr>
        <w:spacing w:after="0" w:line="240" w:lineRule="auto"/>
      </w:pPr>
      <w:r>
        <w:separator/>
      </w:r>
    </w:p>
  </w:endnote>
  <w:endnote w:type="continuationSeparator" w:id="0">
    <w:p w14:paraId="199907CF" w14:textId="77777777" w:rsidR="00604FA1" w:rsidRDefault="00604FA1" w:rsidP="003C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C4B" w14:textId="77777777" w:rsidR="00604FA1" w:rsidRDefault="00604FA1" w:rsidP="003C39E9">
      <w:pPr>
        <w:spacing w:after="0" w:line="240" w:lineRule="auto"/>
      </w:pPr>
      <w:r>
        <w:separator/>
      </w:r>
    </w:p>
  </w:footnote>
  <w:footnote w:type="continuationSeparator" w:id="0">
    <w:p w14:paraId="53B1401E" w14:textId="77777777" w:rsidR="00604FA1" w:rsidRDefault="00604FA1" w:rsidP="003C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8100"/>
      <w:docPartObj>
        <w:docPartGallery w:val="Page Numbers (Top of Page)"/>
        <w:docPartUnique/>
      </w:docPartObj>
    </w:sdtPr>
    <w:sdtContent>
      <w:p w14:paraId="1936537E" w14:textId="77777777" w:rsidR="003C39E9" w:rsidRDefault="003C39E9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DCF48" w14:textId="77777777" w:rsidR="003C39E9" w:rsidRDefault="003C39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3EA"/>
    <w:multiLevelType w:val="multilevel"/>
    <w:tmpl w:val="95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3FF5"/>
    <w:multiLevelType w:val="hybridMultilevel"/>
    <w:tmpl w:val="D9D669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21F7B"/>
    <w:multiLevelType w:val="hybridMultilevel"/>
    <w:tmpl w:val="8B469E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E6185"/>
    <w:multiLevelType w:val="hybridMultilevel"/>
    <w:tmpl w:val="FBA812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71D38"/>
    <w:multiLevelType w:val="multilevel"/>
    <w:tmpl w:val="638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74116"/>
    <w:multiLevelType w:val="hybridMultilevel"/>
    <w:tmpl w:val="54EA04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B12934"/>
    <w:multiLevelType w:val="multilevel"/>
    <w:tmpl w:val="95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13CF1"/>
    <w:multiLevelType w:val="multilevel"/>
    <w:tmpl w:val="95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537ED"/>
    <w:multiLevelType w:val="multilevel"/>
    <w:tmpl w:val="955A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046A"/>
    <w:multiLevelType w:val="hybridMultilevel"/>
    <w:tmpl w:val="EB92C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785805">
    <w:abstractNumId w:val="9"/>
  </w:num>
  <w:num w:numId="2" w16cid:durableId="2012180741">
    <w:abstractNumId w:val="8"/>
  </w:num>
  <w:num w:numId="3" w16cid:durableId="1114977219">
    <w:abstractNumId w:val="2"/>
  </w:num>
  <w:num w:numId="4" w16cid:durableId="404298770">
    <w:abstractNumId w:val="7"/>
  </w:num>
  <w:num w:numId="5" w16cid:durableId="190195450">
    <w:abstractNumId w:val="0"/>
  </w:num>
  <w:num w:numId="6" w16cid:durableId="1658999171">
    <w:abstractNumId w:val="6"/>
  </w:num>
  <w:num w:numId="7" w16cid:durableId="928545258">
    <w:abstractNumId w:val="4"/>
  </w:num>
  <w:num w:numId="8" w16cid:durableId="1020472206">
    <w:abstractNumId w:val="1"/>
  </w:num>
  <w:num w:numId="9" w16cid:durableId="658265261">
    <w:abstractNumId w:val="5"/>
  </w:num>
  <w:num w:numId="10" w16cid:durableId="1076629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C3"/>
    <w:rsid w:val="000141D1"/>
    <w:rsid w:val="00064A78"/>
    <w:rsid w:val="0007473F"/>
    <w:rsid w:val="0009107A"/>
    <w:rsid w:val="000E602B"/>
    <w:rsid w:val="00132EA3"/>
    <w:rsid w:val="001C3238"/>
    <w:rsid w:val="0026328F"/>
    <w:rsid w:val="00286B5D"/>
    <w:rsid w:val="003230AF"/>
    <w:rsid w:val="00396844"/>
    <w:rsid w:val="003A0F98"/>
    <w:rsid w:val="003C39E9"/>
    <w:rsid w:val="00400F34"/>
    <w:rsid w:val="00413F17"/>
    <w:rsid w:val="00423FB0"/>
    <w:rsid w:val="00456853"/>
    <w:rsid w:val="004E3716"/>
    <w:rsid w:val="00547512"/>
    <w:rsid w:val="005F1EDB"/>
    <w:rsid w:val="00604FA1"/>
    <w:rsid w:val="0072006D"/>
    <w:rsid w:val="007456EA"/>
    <w:rsid w:val="00756CCC"/>
    <w:rsid w:val="00785286"/>
    <w:rsid w:val="007A6426"/>
    <w:rsid w:val="007B1262"/>
    <w:rsid w:val="00811C3A"/>
    <w:rsid w:val="00831121"/>
    <w:rsid w:val="008F3097"/>
    <w:rsid w:val="009073C8"/>
    <w:rsid w:val="009717E4"/>
    <w:rsid w:val="009873BF"/>
    <w:rsid w:val="00987745"/>
    <w:rsid w:val="009A64AF"/>
    <w:rsid w:val="009E2E5A"/>
    <w:rsid w:val="00A0383B"/>
    <w:rsid w:val="00A55F8D"/>
    <w:rsid w:val="00A610E2"/>
    <w:rsid w:val="00AE4D05"/>
    <w:rsid w:val="00B43861"/>
    <w:rsid w:val="00BC5BC8"/>
    <w:rsid w:val="00BF200F"/>
    <w:rsid w:val="00C23CC3"/>
    <w:rsid w:val="00D23A11"/>
    <w:rsid w:val="00D47B04"/>
    <w:rsid w:val="00DE0C55"/>
    <w:rsid w:val="00DE1C89"/>
    <w:rsid w:val="00EA023E"/>
    <w:rsid w:val="00F42C28"/>
    <w:rsid w:val="00F63223"/>
    <w:rsid w:val="00F722BC"/>
    <w:rsid w:val="00F77C35"/>
    <w:rsid w:val="00FC1CD0"/>
    <w:rsid w:val="00FD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06AA"/>
  <w15:chartTrackingRefBased/>
  <w15:docId w15:val="{145804A0-CD8D-47D0-ADFA-65295651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F17"/>
  </w:style>
  <w:style w:type="paragraph" w:styleId="Ttulo1">
    <w:name w:val="heading 1"/>
    <w:basedOn w:val="Normal"/>
    <w:next w:val="Normal"/>
    <w:link w:val="Ttulo1Char"/>
    <w:uiPriority w:val="9"/>
    <w:qFormat/>
    <w:rsid w:val="003C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9E9"/>
    <w:pPr>
      <w:keepNext/>
      <w:keepLines/>
      <w:spacing w:before="160" w:after="80"/>
      <w:outlineLvl w:val="2"/>
    </w:pPr>
    <w:rPr>
      <w:rFonts w:eastAsiaTheme="majorEastAsia" w:cstheme="majorBidi"/>
      <w:color w:val="254C9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54C9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9E9"/>
    <w:pPr>
      <w:keepNext/>
      <w:keepLines/>
      <w:spacing w:before="80" w:after="40"/>
      <w:outlineLvl w:val="4"/>
    </w:pPr>
    <w:rPr>
      <w:rFonts w:eastAsiaTheme="majorEastAsia" w:cstheme="majorBidi"/>
      <w:color w:val="254C9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9E9"/>
    <w:rPr>
      <w:rFonts w:asciiTheme="majorHAnsi" w:eastAsiaTheme="majorEastAsia" w:hAnsiTheme="majorHAnsi" w:cstheme="majorBidi"/>
      <w:color w:val="254C9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9E9"/>
    <w:rPr>
      <w:rFonts w:asciiTheme="majorHAnsi" w:eastAsiaTheme="majorEastAsia" w:hAnsiTheme="majorHAnsi" w:cstheme="majorBidi"/>
      <w:color w:val="254C98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9E9"/>
    <w:rPr>
      <w:rFonts w:eastAsiaTheme="majorEastAsia" w:cstheme="majorBidi"/>
      <w:color w:val="254C98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9E9"/>
    <w:rPr>
      <w:rFonts w:eastAsiaTheme="majorEastAsia" w:cstheme="majorBidi"/>
      <w:i/>
      <w:iCs/>
      <w:color w:val="254C98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9E9"/>
    <w:rPr>
      <w:rFonts w:eastAsiaTheme="majorEastAsia" w:cstheme="majorBidi"/>
      <w:color w:val="254C9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9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9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9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9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9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9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9E9"/>
    <w:rPr>
      <w:i/>
      <w:iCs/>
      <w:color w:val="254C98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9E9"/>
    <w:pPr>
      <w:pBdr>
        <w:top w:val="single" w:sz="4" w:space="10" w:color="254C98" w:themeColor="accent1" w:themeShade="BF"/>
        <w:bottom w:val="single" w:sz="4" w:space="10" w:color="254C98" w:themeColor="accent1" w:themeShade="BF"/>
      </w:pBdr>
      <w:spacing w:before="360" w:after="360"/>
      <w:ind w:left="864" w:right="864"/>
      <w:jc w:val="center"/>
    </w:pPr>
    <w:rPr>
      <w:i/>
      <w:iCs/>
      <w:color w:val="254C9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9E9"/>
    <w:rPr>
      <w:i/>
      <w:iCs/>
      <w:color w:val="254C98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9E9"/>
    <w:rPr>
      <w:b/>
      <w:bCs/>
      <w:smallCaps/>
      <w:color w:val="254C98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39E9"/>
  </w:style>
  <w:style w:type="paragraph" w:styleId="Rodap">
    <w:name w:val="footer"/>
    <w:basedOn w:val="Normal"/>
    <w:link w:val="RodapChar"/>
    <w:uiPriority w:val="99"/>
    <w:unhideWhenUsed/>
    <w:rsid w:val="003C39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39E9"/>
  </w:style>
  <w:style w:type="table" w:styleId="Tabelacomgrade">
    <w:name w:val="Table Grid"/>
    <w:basedOn w:val="Tabelanormal"/>
    <w:uiPriority w:val="39"/>
    <w:rsid w:val="00F7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C23CC3"/>
    <w:pPr>
      <w:spacing w:after="0" w:line="240" w:lineRule="auto"/>
    </w:pPr>
    <w:tblPr>
      <w:tblStyleRowBandSize w:val="1"/>
      <w:tblStyleColBandSize w:val="1"/>
      <w:tblBorders>
        <w:top w:val="single" w:sz="4" w:space="0" w:color="FF28FF" w:themeColor="accent5" w:themeTint="99"/>
        <w:left w:val="single" w:sz="4" w:space="0" w:color="FF28FF" w:themeColor="accent5" w:themeTint="99"/>
        <w:bottom w:val="single" w:sz="4" w:space="0" w:color="FF28FF" w:themeColor="accent5" w:themeTint="99"/>
        <w:right w:val="single" w:sz="4" w:space="0" w:color="FF28FF" w:themeColor="accent5" w:themeTint="99"/>
        <w:insideH w:val="single" w:sz="4" w:space="0" w:color="FF28FF" w:themeColor="accent5" w:themeTint="99"/>
        <w:insideV w:val="single" w:sz="4" w:space="0" w:color="FF28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0099" w:themeColor="accent5"/>
          <w:left w:val="single" w:sz="4" w:space="0" w:color="990099" w:themeColor="accent5"/>
          <w:bottom w:val="single" w:sz="4" w:space="0" w:color="990099" w:themeColor="accent5"/>
          <w:right w:val="single" w:sz="4" w:space="0" w:color="990099" w:themeColor="accent5"/>
          <w:insideH w:val="nil"/>
          <w:insideV w:val="nil"/>
        </w:tcBorders>
        <w:shd w:val="clear" w:color="auto" w:fill="990099" w:themeFill="accent5"/>
      </w:tcPr>
    </w:tblStylePr>
    <w:tblStylePr w:type="lastRow">
      <w:rPr>
        <w:b/>
        <w:bCs/>
      </w:rPr>
      <w:tblPr/>
      <w:tcPr>
        <w:tcBorders>
          <w:top w:val="double" w:sz="4" w:space="0" w:color="9900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7FF" w:themeFill="accent5" w:themeFillTint="33"/>
      </w:tcPr>
    </w:tblStylePr>
    <w:tblStylePr w:type="band1Horz">
      <w:tblPr/>
      <w:tcPr>
        <w:shd w:val="clear" w:color="auto" w:fill="FFB7FF" w:themeFill="accent5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9877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009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009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900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90099" w:themeFill="accent5"/>
      </w:tcPr>
    </w:tblStylePr>
    <w:tblStylePr w:type="band1Vert">
      <w:tblPr/>
      <w:tcPr>
        <w:shd w:val="clear" w:color="auto" w:fill="FF70FF" w:themeFill="accent5" w:themeFillTint="66"/>
      </w:tcPr>
    </w:tblStylePr>
    <w:tblStylePr w:type="band1Horz">
      <w:tblPr/>
      <w:tcPr>
        <w:shd w:val="clear" w:color="auto" w:fill="FF70FF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9877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F0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9C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9C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9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9C6" w:themeFill="accent6"/>
      </w:tcPr>
    </w:tblStylePr>
    <w:tblStylePr w:type="band1Vert">
      <w:tblPr/>
      <w:tcPr>
        <w:shd w:val="clear" w:color="auto" w:fill="82E2FF" w:themeFill="accent6" w:themeFillTint="66"/>
      </w:tcPr>
    </w:tblStylePr>
    <w:tblStylePr w:type="band1Horz">
      <w:tblPr/>
      <w:tcPr>
        <w:shd w:val="clear" w:color="auto" w:fill="82E2FF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hyperlink" Target="https://www.youtube.com/embed/T9iX12O2Jb8?feature=oembed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uno\OneDrive\&#193;rea%20de%20Trabalho\Envio%20de%20atividades.dotx" TargetMode="Externa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3266CC"/>
      </a:accent1>
      <a:accent2>
        <a:srgbClr val="DC3812"/>
      </a:accent2>
      <a:accent3>
        <a:srgbClr val="FE9900"/>
      </a:accent3>
      <a:accent4>
        <a:srgbClr val="00BF63"/>
      </a:accent4>
      <a:accent5>
        <a:srgbClr val="990099"/>
      </a:accent5>
      <a:accent6>
        <a:srgbClr val="0099C6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FCB7A-5F1E-4DAE-81A3-65498C2AA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Envio de atividades.dotx</Template>
  <TotalTime>0</TotalTime>
  <Pages>7</Pages>
  <Words>194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Otávio</dc:creator>
  <cp:keywords/>
  <dc:description/>
  <cp:lastModifiedBy>Bruno Otávio</cp:lastModifiedBy>
  <cp:revision>2</cp:revision>
  <cp:lastPrinted>2025-11-20T18:14:00Z</cp:lastPrinted>
  <dcterms:created xsi:type="dcterms:W3CDTF">2025-11-23T12:18:00Z</dcterms:created>
  <dcterms:modified xsi:type="dcterms:W3CDTF">2025-11-23T12:18:00Z</dcterms:modified>
</cp:coreProperties>
</file>
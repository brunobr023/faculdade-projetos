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CFF5" w14:textId="77777777" w:rsidR="003C39E9" w:rsidRDefault="003C39E9" w:rsidP="003C39E9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anchorId="57381765" wp14:editId="03FAD2A8">
                <wp:simplePos x="0" y="0"/>
                <wp:positionH relativeFrom="column">
                  <wp:posOffset>-436880</wp:posOffset>
                </wp:positionH>
                <wp:positionV relativeFrom="page">
                  <wp:posOffset>-1964690</wp:posOffset>
                </wp:positionV>
                <wp:extent cx="5619115" cy="14718030"/>
                <wp:effectExtent l="4114800" t="0" r="4020185" b="0"/>
                <wp:wrapNone/>
                <wp:docPr id="1018812803" name="Fluxograma: 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9462">
                          <a:off x="0" y="0"/>
                          <a:ext cx="5619115" cy="14718030"/>
                        </a:xfrm>
                        <a:prstGeom prst="flowChartInputOutpu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A7C2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xograma: Dados 3" o:spid="_x0000_s1026" type="#_x0000_t111" style="position:absolute;margin-left:-34.4pt;margin-top:-154.7pt;width:442.45pt;height:1158.9pt;rotation:2631775fd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" fillcolor="#ffc000" strokecolor="white [3212]" strokeweight="1pt">
                <w10:wrap anchory="page"/>
                <w10:anchorlock/>
              </v:shape>
            </w:pict>
          </mc:Fallback>
        </mc:AlternateContent>
      </w:r>
    </w:p>
    <w:p w14:paraId="2EDEAAE5" w14:textId="77777777" w:rsidR="003C39E9" w:rsidRDefault="003C39E9" w:rsidP="003C39E9">
      <w:pPr>
        <w:jc w:val="center"/>
        <w:rPr>
          <w:sz w:val="56"/>
          <w:szCs w:val="56"/>
        </w:rPr>
      </w:pPr>
    </w:p>
    <w:p w14:paraId="2F4EE936" w14:textId="77777777" w:rsidR="003C39E9" w:rsidRDefault="003C39E9" w:rsidP="003C39E9">
      <w:pPr>
        <w:jc w:val="center"/>
        <w:rPr>
          <w:sz w:val="56"/>
          <w:szCs w:val="56"/>
        </w:rPr>
      </w:pPr>
    </w:p>
    <w:p w14:paraId="0155842E" w14:textId="77777777" w:rsidR="003C39E9" w:rsidRDefault="003C39E9" w:rsidP="003C39E9">
      <w:pPr>
        <w:jc w:val="center"/>
        <w:rPr>
          <w:sz w:val="56"/>
          <w:szCs w:val="56"/>
        </w:rPr>
      </w:pPr>
    </w:p>
    <w:p w14:paraId="48BC77BB" w14:textId="77777777" w:rsidR="003C39E9" w:rsidRPr="003C39E9" w:rsidRDefault="003C39E9" w:rsidP="003C39E9">
      <w:pPr>
        <w:jc w:val="center"/>
        <w:rPr>
          <w:rFonts w:ascii="Arial" w:hAnsi="Arial" w:cs="Arial"/>
          <w:sz w:val="56"/>
          <w:szCs w:val="56"/>
        </w:rPr>
      </w:pPr>
      <w:r w:rsidRPr="003C39E9">
        <w:rPr>
          <w:rFonts w:ascii="Arial" w:hAnsi="Arial" w:cs="Arial"/>
          <w:sz w:val="56"/>
          <w:szCs w:val="56"/>
        </w:rPr>
        <w:t>Entrega de atividades</w:t>
      </w:r>
    </w:p>
    <w:p w14:paraId="014A226C" w14:textId="5AB6595E" w:rsidR="003C39E9" w:rsidRPr="003C39E9" w:rsidRDefault="003230AF" w:rsidP="003C39E9">
      <w:pPr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Unidade 2 – Aula 3</w:t>
      </w:r>
    </w:p>
    <w:p w14:paraId="14172DE1" w14:textId="4BA15A44" w:rsidR="003C39E9" w:rsidRDefault="003230AF" w:rsidP="003C39E9">
      <w:pPr>
        <w:jc w:val="center"/>
        <w:rPr>
          <w:sz w:val="56"/>
          <w:szCs w:val="56"/>
        </w:rPr>
      </w:pPr>
      <w:r>
        <w:rPr>
          <w:rFonts w:ascii="Arial" w:hAnsi="Arial" w:cs="Arial"/>
          <w:sz w:val="56"/>
          <w:szCs w:val="56"/>
        </w:rPr>
        <w:t>Modelagem de Dados</w:t>
      </w:r>
    </w:p>
    <w:p w14:paraId="5847BD65" w14:textId="77777777" w:rsidR="003C39E9" w:rsidRDefault="003C39E9" w:rsidP="003C39E9">
      <w:pPr>
        <w:jc w:val="center"/>
        <w:rPr>
          <w:sz w:val="56"/>
          <w:szCs w:val="56"/>
        </w:rPr>
      </w:pPr>
    </w:p>
    <w:p w14:paraId="5339BAEC" w14:textId="77777777" w:rsidR="003C39E9" w:rsidRDefault="003C39E9" w:rsidP="003C39E9">
      <w:pPr>
        <w:jc w:val="center"/>
        <w:rPr>
          <w:sz w:val="56"/>
          <w:szCs w:val="56"/>
        </w:rPr>
      </w:pPr>
    </w:p>
    <w:p w14:paraId="68C4CF31" w14:textId="77777777" w:rsidR="003C39E9" w:rsidRDefault="003C39E9" w:rsidP="003C39E9">
      <w:pPr>
        <w:jc w:val="center"/>
        <w:rPr>
          <w:sz w:val="56"/>
          <w:szCs w:val="56"/>
        </w:rPr>
      </w:pPr>
    </w:p>
    <w:p w14:paraId="614D745F" w14:textId="77777777" w:rsidR="003C39E9" w:rsidRDefault="003C39E9" w:rsidP="003C39E9">
      <w:pPr>
        <w:jc w:val="center"/>
        <w:rPr>
          <w:sz w:val="56"/>
          <w:szCs w:val="56"/>
        </w:rPr>
      </w:pPr>
    </w:p>
    <w:p w14:paraId="73765E17" w14:textId="77777777" w:rsidR="003C39E9" w:rsidRDefault="003C39E9" w:rsidP="003C39E9">
      <w:pPr>
        <w:jc w:val="center"/>
        <w:rPr>
          <w:sz w:val="56"/>
          <w:szCs w:val="56"/>
        </w:rPr>
      </w:pPr>
    </w:p>
    <w:p w14:paraId="1F0482AE" w14:textId="6E622820" w:rsidR="003C39E9" w:rsidRPr="003C39E9" w:rsidRDefault="003C39E9" w:rsidP="003C39E9">
      <w:pPr>
        <w:rPr>
          <w:rFonts w:ascii="Arial" w:hAnsi="Arial" w:cs="Arial"/>
          <w:sz w:val="32"/>
          <w:szCs w:val="32"/>
        </w:rPr>
      </w:pPr>
      <w:r w:rsidRPr="003C39E9">
        <w:rPr>
          <w:rFonts w:ascii="Arial" w:hAnsi="Arial" w:cs="Arial"/>
          <w:sz w:val="32"/>
          <w:szCs w:val="32"/>
        </w:rPr>
        <w:t xml:space="preserve">Aluno: </w:t>
      </w:r>
      <w:r w:rsidR="003230AF">
        <w:rPr>
          <w:rFonts w:ascii="Arial" w:hAnsi="Arial" w:cs="Arial"/>
          <w:sz w:val="32"/>
          <w:szCs w:val="32"/>
        </w:rPr>
        <w:t>Bruno Otavio França de Jesus Ramos</w:t>
      </w:r>
    </w:p>
    <w:p w14:paraId="0B161D76" w14:textId="77777777" w:rsidR="003C39E9" w:rsidRPr="003C39E9" w:rsidRDefault="003C39E9" w:rsidP="003C39E9">
      <w:pPr>
        <w:rPr>
          <w:rFonts w:ascii="Arial" w:hAnsi="Arial" w:cs="Arial"/>
          <w:sz w:val="32"/>
          <w:szCs w:val="32"/>
        </w:rPr>
      </w:pPr>
    </w:p>
    <w:p w14:paraId="6A74FFF2" w14:textId="26498692" w:rsidR="003C39E9" w:rsidRPr="005F1EDB" w:rsidRDefault="003C39E9" w:rsidP="003C39E9">
      <w:pPr>
        <w:rPr>
          <w:rFonts w:ascii="Arial" w:hAnsi="Arial" w:cs="Arial"/>
          <w:sz w:val="32"/>
          <w:szCs w:val="32"/>
        </w:rPr>
      </w:pPr>
      <w:r w:rsidRPr="003C39E9">
        <w:rPr>
          <w:rFonts w:ascii="Arial" w:hAnsi="Arial" w:cs="Arial"/>
          <w:sz w:val="32"/>
          <w:szCs w:val="32"/>
        </w:rPr>
        <w:t>Informações extras:</w:t>
      </w:r>
      <w:r w:rsidR="005F1EDB">
        <w:rPr>
          <w:rFonts w:ascii="Arial" w:hAnsi="Arial" w:cs="Arial"/>
          <w:sz w:val="32"/>
          <w:szCs w:val="32"/>
        </w:rPr>
        <w:t xml:space="preserve"> </w:t>
      </w:r>
      <w:r w:rsidR="003230AF">
        <w:rPr>
          <w:rFonts w:ascii="Arial" w:hAnsi="Arial" w:cs="Arial"/>
          <w:sz w:val="32"/>
          <w:szCs w:val="32"/>
        </w:rPr>
        <w:t>Atividade Realizada 21/09/2025</w:t>
      </w:r>
      <w:r>
        <w:br w:type="page"/>
      </w:r>
    </w:p>
    <w:p w14:paraId="258BDD14" w14:textId="5987B922" w:rsidR="0009107A" w:rsidRPr="003C39E9" w:rsidRDefault="003C39E9">
      <w:pPr>
        <w:rPr>
          <w:rFonts w:ascii="Arial" w:hAnsi="Arial" w:cs="Arial"/>
          <w:b/>
          <w:bCs/>
          <w:sz w:val="40"/>
          <w:szCs w:val="40"/>
        </w:rPr>
      </w:pPr>
      <w:r w:rsidRPr="003C39E9">
        <w:rPr>
          <w:rFonts w:ascii="Arial" w:hAnsi="Arial" w:cs="Arial"/>
          <w:b/>
          <w:bCs/>
          <w:sz w:val="40"/>
          <w:szCs w:val="40"/>
        </w:rPr>
        <w:lastRenderedPageBreak/>
        <w:t xml:space="preserve">Atividade Prática </w:t>
      </w:r>
      <w:r w:rsidR="003230AF">
        <w:rPr>
          <w:rFonts w:ascii="Arial" w:hAnsi="Arial" w:cs="Arial"/>
          <w:b/>
          <w:bCs/>
          <w:sz w:val="40"/>
          <w:szCs w:val="40"/>
        </w:rPr>
        <w:t>U2_A3</w:t>
      </w:r>
    </w:p>
    <w:p w14:paraId="25D251ED" w14:textId="77777777" w:rsidR="003230AF" w:rsidRPr="001A251F" w:rsidRDefault="003C39E9" w:rsidP="003230AF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t>Objetivo:</w:t>
      </w:r>
      <w:r w:rsidR="00A610E2" w:rsidRPr="001A251F">
        <w:rPr>
          <w:rFonts w:ascii="Arial" w:hAnsi="Arial" w:cs="Arial"/>
          <w:sz w:val="28"/>
          <w:szCs w:val="28"/>
          <w:u w:val="single"/>
        </w:rPr>
        <w:t xml:space="preserve"> </w:t>
      </w:r>
    </w:p>
    <w:p w14:paraId="0439635A" w14:textId="62BA72C8" w:rsidR="003230AF" w:rsidRPr="003230AF" w:rsidRDefault="003230AF" w:rsidP="003230AF">
      <w:pPr>
        <w:rPr>
          <w:rFonts w:ascii="Arial" w:hAnsi="Arial" w:cs="Arial"/>
          <w:sz w:val="28"/>
          <w:szCs w:val="28"/>
        </w:rPr>
      </w:pPr>
      <w:r w:rsidRPr="003230AF">
        <w:rPr>
          <w:rFonts w:ascii="Arial" w:hAnsi="Arial" w:cs="Arial"/>
          <w:sz w:val="28"/>
          <w:szCs w:val="28"/>
        </w:rPr>
        <w:t xml:space="preserve">Utilizar as funcionalidades básicas de uma ferramenta de modelagem de banco de dados (Workbench MySQL);  </w:t>
      </w:r>
    </w:p>
    <w:p w14:paraId="01AD0CE7" w14:textId="3DAA3B56" w:rsidR="003C39E9" w:rsidRDefault="003230AF" w:rsidP="003230AF">
      <w:pPr>
        <w:rPr>
          <w:rFonts w:ascii="Arial" w:hAnsi="Arial" w:cs="Arial"/>
          <w:sz w:val="28"/>
          <w:szCs w:val="28"/>
        </w:rPr>
      </w:pPr>
      <w:r w:rsidRPr="003230AF">
        <w:rPr>
          <w:rFonts w:ascii="Arial" w:hAnsi="Arial" w:cs="Arial"/>
          <w:sz w:val="28"/>
          <w:szCs w:val="28"/>
        </w:rPr>
        <w:t>Elaborar um DER (Diagrama Entidade Relacionamento) de uma situação proposta.</w:t>
      </w:r>
    </w:p>
    <w:p w14:paraId="67FFDB30" w14:textId="77777777" w:rsidR="001A251F" w:rsidRDefault="001A251F" w:rsidP="003230AF">
      <w:pPr>
        <w:rPr>
          <w:rFonts w:ascii="Arial" w:hAnsi="Arial" w:cs="Arial"/>
          <w:sz w:val="28"/>
          <w:szCs w:val="28"/>
        </w:rPr>
      </w:pPr>
    </w:p>
    <w:p w14:paraId="4D353301" w14:textId="5D889F12" w:rsidR="001A251F" w:rsidRPr="001A251F" w:rsidRDefault="001A251F" w:rsidP="003230AF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t>Palavras chaves:</w:t>
      </w:r>
    </w:p>
    <w:p w14:paraId="2F8F92A0" w14:textId="0E3CF916" w:rsidR="001A251F" w:rsidRDefault="001A251F" w:rsidP="003230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FK – CHAVE ESTRANGEIRA | FOREIGN KEY</w:t>
      </w:r>
    </w:p>
    <w:p w14:paraId="4AB057EB" w14:textId="31CC5F03" w:rsidR="001A251F" w:rsidRDefault="001A251F" w:rsidP="003230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(1:N) – RELACIONAMENTO 1 PARA MUITOS</w:t>
      </w:r>
    </w:p>
    <w:p w14:paraId="441D7830" w14:textId="08D640B5" w:rsidR="001A251F" w:rsidRDefault="001A251F" w:rsidP="003230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(1: 1) – RELACIONAMENTO 1 PARA 1</w:t>
      </w:r>
    </w:p>
    <w:p w14:paraId="404BE51D" w14:textId="5804287D" w:rsidR="001A251F" w:rsidRDefault="001A251F" w:rsidP="003230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ID – IDENTIFICADOR</w:t>
      </w:r>
    </w:p>
    <w:p w14:paraId="532CAD09" w14:textId="77777777" w:rsidR="001A251F" w:rsidRPr="003C39E9" w:rsidRDefault="001A251F" w:rsidP="003230AF">
      <w:pPr>
        <w:rPr>
          <w:rFonts w:ascii="Arial" w:hAnsi="Arial" w:cs="Arial"/>
          <w:sz w:val="28"/>
          <w:szCs w:val="28"/>
        </w:rPr>
      </w:pPr>
    </w:p>
    <w:p w14:paraId="75E656E6" w14:textId="44B7B542" w:rsidR="001A251F" w:rsidRDefault="003C39E9">
      <w:pPr>
        <w:rPr>
          <w:rFonts w:ascii="Arial" w:hAnsi="Arial" w:cs="Arial"/>
          <w:sz w:val="28"/>
          <w:szCs w:val="28"/>
        </w:rPr>
      </w:pPr>
      <w:r w:rsidRPr="001A251F">
        <w:rPr>
          <w:rFonts w:ascii="Arial" w:hAnsi="Arial" w:cs="Arial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E9ABE2" wp14:editId="0DC2D145">
                <wp:simplePos x="0" y="0"/>
                <wp:positionH relativeFrom="column">
                  <wp:posOffset>55245</wp:posOffset>
                </wp:positionH>
                <wp:positionV relativeFrom="paragraph">
                  <wp:posOffset>300355</wp:posOffset>
                </wp:positionV>
                <wp:extent cx="5248275" cy="4472940"/>
                <wp:effectExtent l="0" t="0" r="28575" b="22860"/>
                <wp:wrapTopAndBottom/>
                <wp:docPr id="6249182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4472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3EC16" w14:textId="77777777" w:rsidR="001A251F" w:rsidRDefault="003230A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230AF">
                              <w:rPr>
                                <w:rFonts w:ascii="Arial" w:hAnsi="Arial" w:cs="Arial"/>
                              </w:rPr>
                              <w:t xml:space="preserve">Após leitura da situação proposta, desenvolver um Diagrama Entidade-Relacionamento (DER), que represente uma base de dados possível de ser implementado em um sistema de gerenciamento de banco de dados utilizando o software Workbench MySQL. </w:t>
                            </w:r>
                          </w:p>
                          <w:p w14:paraId="4D61AB2F" w14:textId="05E303C2" w:rsidR="003230AF" w:rsidRPr="003230AF" w:rsidRDefault="003230A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230AF">
                              <w:rPr>
                                <w:rFonts w:ascii="Arial" w:hAnsi="Arial" w:cs="Arial"/>
                              </w:rPr>
                              <w:t xml:space="preserve">A empresa MoveRent necessita controlar os Ciclomotores locados às pessoas que querem se movimentar pela cidade, por causa do trabalho, passeio, lazer etc. - Pessoa: indivíduo que possuem registro no Brasil e são autorizadas a fazer locação de um ciclomotor. - Ciclomotor: equipamento para locomover uma pessoa; - Trajeto: banco de rastreamento do trajeto realizado pelo Ciclomotor; - Locação: registro da locação um </w:t>
                            </w:r>
                            <w:r w:rsidRPr="003230AF">
                              <w:rPr>
                                <w:rFonts w:ascii="Arial" w:hAnsi="Arial" w:cs="Arial"/>
                              </w:rPr>
                              <w:t>ciclomotor realizado</w:t>
                            </w:r>
                            <w:r w:rsidRPr="003230AF">
                              <w:rPr>
                                <w:rFonts w:ascii="Arial" w:hAnsi="Arial" w:cs="Arial"/>
                              </w:rPr>
                              <w:t xml:space="preserve"> pela pessoa. </w:t>
                            </w:r>
                          </w:p>
                          <w:p w14:paraId="2316186B" w14:textId="36F110A7" w:rsidR="00EA023E" w:rsidRDefault="003230A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230AF">
                              <w:rPr>
                                <w:rFonts w:ascii="Arial" w:hAnsi="Arial" w:cs="Arial"/>
                              </w:rPr>
                              <w:t>Cada entidade acima possuem os seguintes atributos:</w:t>
                            </w:r>
                          </w:p>
                          <w:p w14:paraId="41CBBA80" w14:textId="77777777" w:rsidR="003230AF" w:rsidRPr="003230AF" w:rsidRDefault="003230AF" w:rsidP="003230AF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3230AF">
                              <w:rPr>
                                <w:rFonts w:ascii="Arial" w:hAnsi="Arial" w:cs="Arial"/>
                              </w:rPr>
                              <w:t xml:space="preserve">Pessoa (CPF, nome, email, telefone) </w:t>
                            </w:r>
                          </w:p>
                          <w:p w14:paraId="0F61AB2A" w14:textId="12E496C6" w:rsidR="003230AF" w:rsidRPr="003230AF" w:rsidRDefault="003230AF" w:rsidP="003230AF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3230AF">
                              <w:rPr>
                                <w:rFonts w:ascii="Arial" w:hAnsi="Arial" w:cs="Arial"/>
                              </w:rPr>
                              <w:t xml:space="preserve">Ciclomotor (IDCM, nome, ano, cor) </w:t>
                            </w:r>
                          </w:p>
                          <w:p w14:paraId="36F64438" w14:textId="4859735B" w:rsidR="003230AF" w:rsidRPr="003230AF" w:rsidRDefault="003230AF" w:rsidP="003230AF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3230AF">
                              <w:rPr>
                                <w:rFonts w:ascii="Arial" w:hAnsi="Arial" w:cs="Arial"/>
                              </w:rPr>
                              <w:t>Locação (IDLOC, data, hora, local)</w:t>
                            </w:r>
                          </w:p>
                          <w:p w14:paraId="02A3EB5F" w14:textId="160F6E90" w:rsidR="003230AF" w:rsidRDefault="003230AF" w:rsidP="003230AF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3230AF">
                              <w:rPr>
                                <w:rFonts w:ascii="Arial" w:hAnsi="Arial" w:cs="Arial"/>
                              </w:rPr>
                              <w:t>T</w:t>
                            </w:r>
                            <w:r w:rsidRPr="003230AF">
                              <w:rPr>
                                <w:rFonts w:ascii="Arial" w:hAnsi="Arial" w:cs="Arial"/>
                              </w:rPr>
                              <w:t>rajeto (IDTRAJETO, data, hora, local)</w:t>
                            </w:r>
                          </w:p>
                          <w:p w14:paraId="6A28BA5D" w14:textId="22DBCE71" w:rsidR="001A251F" w:rsidRPr="001A251F" w:rsidRDefault="001A251F" w:rsidP="001A251F">
                            <w:pPr>
                              <w:ind w:left="36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71FED2C" w14:textId="6C6C1C4A" w:rsidR="003230AF" w:rsidRPr="003230AF" w:rsidRDefault="003230AF" w:rsidP="003230A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230AF">
                              <w:rPr>
                                <w:rFonts w:ascii="Arial" w:hAnsi="Arial" w:cs="Arial"/>
                              </w:rPr>
                              <w:t>Defina as chaves primárias e secundárias, defina também os tipos de dados dos atributos e elabore o DER utilizando o Workbench MySQL.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9AB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4.35pt;margin-top:23.65pt;width:413.25pt;height:352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" fillcolor="white [3201]" strokeweight=".5pt">
                <v:textbox>
                  <w:txbxContent>
                    <w:p w14:paraId="7113EC16" w14:textId="77777777" w:rsidR="001A251F" w:rsidRDefault="003230AF" w:rsidP="003230AF">
                      <w:pPr>
                        <w:rPr>
                          <w:rFonts w:ascii="Arial" w:hAnsi="Arial" w:cs="Arial"/>
                        </w:rPr>
                      </w:pPr>
                      <w:r w:rsidRPr="003230AF">
                        <w:rPr>
                          <w:rFonts w:ascii="Arial" w:hAnsi="Arial" w:cs="Arial"/>
                        </w:rPr>
                        <w:t xml:space="preserve">Após leitura da situação proposta, desenvolver um Diagrama Entidade-Relacionamento (DER), que represente uma base de dados possível de ser implementado em um sistema de gerenciamento de banco de dados utilizando o software Workbench MySQL. </w:t>
                      </w:r>
                    </w:p>
                    <w:p w14:paraId="4D61AB2F" w14:textId="05E303C2" w:rsidR="003230AF" w:rsidRPr="003230AF" w:rsidRDefault="003230AF" w:rsidP="003230AF">
                      <w:pPr>
                        <w:rPr>
                          <w:rFonts w:ascii="Arial" w:hAnsi="Arial" w:cs="Arial"/>
                        </w:rPr>
                      </w:pPr>
                      <w:r w:rsidRPr="003230AF">
                        <w:rPr>
                          <w:rFonts w:ascii="Arial" w:hAnsi="Arial" w:cs="Arial"/>
                        </w:rPr>
                        <w:t xml:space="preserve">A empresa MoveRent necessita controlar os Ciclomotores locados às pessoas que querem se movimentar pela cidade, por causa do trabalho, passeio, lazer etc. - Pessoa: indivíduo que possuem registro no Brasil e são autorizadas a fazer locação de um ciclomotor. - Ciclomotor: equipamento para locomover uma pessoa; - Trajeto: banco de rastreamento do trajeto realizado pelo Ciclomotor; - Locação: registro da locação um </w:t>
                      </w:r>
                      <w:r w:rsidRPr="003230AF">
                        <w:rPr>
                          <w:rFonts w:ascii="Arial" w:hAnsi="Arial" w:cs="Arial"/>
                        </w:rPr>
                        <w:t>ciclomotor realizado</w:t>
                      </w:r>
                      <w:r w:rsidRPr="003230AF">
                        <w:rPr>
                          <w:rFonts w:ascii="Arial" w:hAnsi="Arial" w:cs="Arial"/>
                        </w:rPr>
                        <w:t xml:space="preserve"> pela pessoa. </w:t>
                      </w:r>
                    </w:p>
                    <w:p w14:paraId="2316186B" w14:textId="36F110A7" w:rsidR="00EA023E" w:rsidRDefault="003230AF" w:rsidP="003230AF">
                      <w:pPr>
                        <w:rPr>
                          <w:rFonts w:ascii="Arial" w:hAnsi="Arial" w:cs="Arial"/>
                        </w:rPr>
                      </w:pPr>
                      <w:r w:rsidRPr="003230AF">
                        <w:rPr>
                          <w:rFonts w:ascii="Arial" w:hAnsi="Arial" w:cs="Arial"/>
                        </w:rPr>
                        <w:t>Cada entidade acima possuem os seguintes atributos:</w:t>
                      </w:r>
                    </w:p>
                    <w:p w14:paraId="41CBBA80" w14:textId="77777777" w:rsidR="003230AF" w:rsidRPr="003230AF" w:rsidRDefault="003230AF" w:rsidP="003230AF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 w:rsidRPr="003230AF">
                        <w:rPr>
                          <w:rFonts w:ascii="Arial" w:hAnsi="Arial" w:cs="Arial"/>
                        </w:rPr>
                        <w:t xml:space="preserve">Pessoa (CPF, nome, email, telefone) </w:t>
                      </w:r>
                    </w:p>
                    <w:p w14:paraId="0F61AB2A" w14:textId="12E496C6" w:rsidR="003230AF" w:rsidRPr="003230AF" w:rsidRDefault="003230AF" w:rsidP="003230AF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 w:rsidRPr="003230AF">
                        <w:rPr>
                          <w:rFonts w:ascii="Arial" w:hAnsi="Arial" w:cs="Arial"/>
                        </w:rPr>
                        <w:t xml:space="preserve">Ciclomotor (IDCM, nome, ano, cor) </w:t>
                      </w:r>
                    </w:p>
                    <w:p w14:paraId="36F64438" w14:textId="4859735B" w:rsidR="003230AF" w:rsidRPr="003230AF" w:rsidRDefault="003230AF" w:rsidP="003230AF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 w:rsidRPr="003230AF">
                        <w:rPr>
                          <w:rFonts w:ascii="Arial" w:hAnsi="Arial" w:cs="Arial"/>
                        </w:rPr>
                        <w:t>Locação (IDLOC, data, hora, local)</w:t>
                      </w:r>
                    </w:p>
                    <w:p w14:paraId="02A3EB5F" w14:textId="160F6E90" w:rsidR="003230AF" w:rsidRDefault="003230AF" w:rsidP="003230AF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</w:rPr>
                      </w:pPr>
                      <w:r w:rsidRPr="003230AF">
                        <w:rPr>
                          <w:rFonts w:ascii="Arial" w:hAnsi="Arial" w:cs="Arial"/>
                        </w:rPr>
                        <w:t>T</w:t>
                      </w:r>
                      <w:r w:rsidRPr="003230AF">
                        <w:rPr>
                          <w:rFonts w:ascii="Arial" w:hAnsi="Arial" w:cs="Arial"/>
                        </w:rPr>
                        <w:t>rajeto (IDTRAJETO, data, hora, local)</w:t>
                      </w:r>
                    </w:p>
                    <w:p w14:paraId="6A28BA5D" w14:textId="22DBCE71" w:rsidR="001A251F" w:rsidRPr="001A251F" w:rsidRDefault="001A251F" w:rsidP="001A251F">
                      <w:pPr>
                        <w:ind w:left="360"/>
                        <w:rPr>
                          <w:rFonts w:ascii="Arial" w:hAnsi="Arial" w:cs="Arial"/>
                        </w:rPr>
                      </w:pPr>
                    </w:p>
                    <w:p w14:paraId="571FED2C" w14:textId="6C6C1C4A" w:rsidR="003230AF" w:rsidRPr="003230AF" w:rsidRDefault="003230AF" w:rsidP="003230AF">
                      <w:pPr>
                        <w:rPr>
                          <w:rFonts w:ascii="Arial" w:hAnsi="Arial" w:cs="Arial"/>
                        </w:rPr>
                      </w:pPr>
                      <w:r w:rsidRPr="003230AF">
                        <w:rPr>
                          <w:rFonts w:ascii="Arial" w:hAnsi="Arial" w:cs="Arial"/>
                        </w:rPr>
                        <w:t>Defina as chaves primárias e secundárias, defina também os tipos de dados dos atributos e elabore o DER utilizando o Workbench MySQL.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A251F">
        <w:rPr>
          <w:rFonts w:ascii="Arial" w:hAnsi="Arial" w:cs="Arial"/>
          <w:sz w:val="28"/>
          <w:szCs w:val="28"/>
          <w:u w:val="single"/>
        </w:rPr>
        <w:t>Situação Problema:</w:t>
      </w:r>
    </w:p>
    <w:p w14:paraId="0A403405" w14:textId="2C8B4517" w:rsidR="003C39E9" w:rsidRPr="001A251F" w:rsidRDefault="003C39E9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lastRenderedPageBreak/>
        <w:t>Arquivos incluídos: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7"/>
        <w:gridCol w:w="3027"/>
      </w:tblGrid>
      <w:tr w:rsidR="00F722BC" w14:paraId="4E6F61E9" w14:textId="77777777" w:rsidTr="001A251F">
        <w:trPr>
          <w:trHeight w:val="1636"/>
        </w:trPr>
        <w:tc>
          <w:tcPr>
            <w:tcW w:w="3027" w:type="dxa"/>
          </w:tcPr>
          <w:p w14:paraId="5C186BBF" w14:textId="4D08D879" w:rsidR="00F722BC" w:rsidRDefault="001A25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Não se aplica</w:t>
            </w:r>
          </w:p>
        </w:tc>
        <w:tc>
          <w:tcPr>
            <w:tcW w:w="3027" w:type="dxa"/>
          </w:tcPr>
          <w:p w14:paraId="42B00A47" w14:textId="37E3E663" w:rsidR="00F722BC" w:rsidRDefault="001A251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Não se aplica</w:t>
            </w:r>
          </w:p>
          <w:p w14:paraId="2FEA669D" w14:textId="7DB40624" w:rsidR="001A251F" w:rsidRDefault="001A251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B8FFAD1" w14:textId="77777777" w:rsidR="00F722BC" w:rsidRPr="003C39E9" w:rsidRDefault="00F722BC">
      <w:pPr>
        <w:rPr>
          <w:rFonts w:ascii="Arial" w:hAnsi="Arial" w:cs="Arial"/>
          <w:sz w:val="28"/>
          <w:szCs w:val="28"/>
        </w:rPr>
      </w:pPr>
    </w:p>
    <w:p w14:paraId="3D960B1A" w14:textId="77777777" w:rsidR="003C39E9" w:rsidRPr="001A251F" w:rsidRDefault="005F1EDB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t>Procedimentos tomados para a realização da atividade:</w:t>
      </w:r>
    </w:p>
    <w:p w14:paraId="4034C2DB" w14:textId="77777777" w:rsidR="003C39E9" w:rsidRDefault="003C39E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D3884B5" wp14:editId="1C47CA01">
                <wp:simplePos x="0" y="0"/>
                <wp:positionH relativeFrom="margin">
                  <wp:align>left</wp:align>
                </wp:positionH>
                <wp:positionV relativeFrom="paragraph">
                  <wp:posOffset>325755</wp:posOffset>
                </wp:positionV>
                <wp:extent cx="5248275" cy="6195060"/>
                <wp:effectExtent l="0" t="0" r="28575" b="15240"/>
                <wp:wrapTopAndBottom/>
                <wp:docPr id="12469915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6195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A1662" w14:textId="77777777" w:rsidR="00585468" w:rsidRDefault="003230AF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Foi necessário separar as tabelas que foram solicitadas e construir ela no SQL Workbench.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1CF99EFF" w14:textId="77777777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Chaves primárias:</w:t>
                            </w:r>
                          </w:p>
                          <w:p w14:paraId="7D07860D" w14:textId="0291586A" w:rsidR="00831121" w:rsidRDefault="003230AF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  <w:t xml:space="preserve">Chave primária da </w:t>
                            </w:r>
                            <w:r w:rsidR="0058546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tabela</w:t>
                            </w:r>
                            <w:r w:rsid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Pessoa</w:t>
                            </w:r>
                            <w:r w:rsidR="0058546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é o CPF.</w:t>
                            </w:r>
                          </w:p>
                          <w:p w14:paraId="5CC12B22" w14:textId="57557064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Chave primária da tabela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Trajeto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é o ID_Trajeto.</w:t>
                            </w:r>
                          </w:p>
                          <w:p w14:paraId="4E7371DE" w14:textId="5DFFF5BC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Chave primária da tabela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Ciclomotor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é o ID_Ciclomotor</w:t>
                            </w:r>
                          </w:p>
                          <w:p w14:paraId="010F6B5C" w14:textId="6D2E054A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Chave primária da tabela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Locação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é o ID_Locacao.</w:t>
                            </w:r>
                          </w:p>
                          <w:p w14:paraId="41E9E44C" w14:textId="77777777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7314C19" w14:textId="4C2888EC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Relacionamentos entre as tabelas:</w:t>
                            </w:r>
                          </w:p>
                          <w:p w14:paraId="770C0FEA" w14:textId="77777777" w:rsid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CC192C7" w14:textId="728BDA44" w:rsidR="00585468" w:rsidRDefault="00585468" w:rsidP="000E602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PESSOA (1) </w:t>
                            </w:r>
                            <w:r w:rsidRP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LOCAÇÃO (N)</w:t>
                            </w:r>
                          </w:p>
                          <w:p w14:paraId="385F9CC2" w14:textId="1912688B" w:rsidR="00585468" w:rsidRPr="00585468" w:rsidRDefault="00585468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O CPF passa ser a </w:t>
                            </w:r>
                            <w:r w:rsidR="001A251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</w:t>
                            </w:r>
                            <w:r w:rsidRP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da Locação</w:t>
                            </w:r>
                            <w:r w:rsidR="001A25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D7145ED" w14:textId="4F458BC8" w:rsidR="00585468" w:rsidRDefault="00585468" w:rsidP="000E602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LOCAÇÃO (1) </w:t>
                            </w:r>
                            <w:r w:rsidR="001A251F" w:rsidRPr="001A251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DF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CICLOMOTOR (1)</w:t>
                            </w:r>
                          </w:p>
                          <w:p w14:paraId="7E525F00" w14:textId="4E91B609" w:rsidR="00585468" w:rsidRPr="001A251F" w:rsidRDefault="001A251F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 ID_Ciclomotor passa ser 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FK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da Locação.</w:t>
                            </w:r>
                          </w:p>
                          <w:p w14:paraId="3D860916" w14:textId="36A6D0C7" w:rsidR="00585468" w:rsidRDefault="00585468" w:rsidP="000E602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LOCAÇÃO (1) </w:t>
                            </w:r>
                            <w:r w:rsidRPr="005854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TRAJETO (N)</w:t>
                            </w:r>
                          </w:p>
                          <w:p w14:paraId="0EA101AB" w14:textId="374C5662" w:rsidR="00585468" w:rsidRPr="001A251F" w:rsidRDefault="001A251F" w:rsidP="000E60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 ID_Locação passa ser 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FK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 Locação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84B5" id="_x0000_s1027" type="#_x0000_t202" style="position:absolute;margin-left:0;margin-top:25.65pt;width:413.25pt;height:487.8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QGOg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" fillcolor="white [3201]" strokeweight=".5pt">
                <v:textbox>
                  <w:txbxContent>
                    <w:p w14:paraId="548A1662" w14:textId="77777777" w:rsidR="00585468" w:rsidRDefault="003230AF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Foi necessário separar as tabelas que foram solicitadas e construir ela no SQL Workbench.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</w:r>
                    </w:p>
                    <w:p w14:paraId="1CF99EFF" w14:textId="77777777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Chaves primárias:</w:t>
                      </w:r>
                    </w:p>
                    <w:p w14:paraId="7D07860D" w14:textId="0291586A" w:rsidR="00831121" w:rsidRDefault="003230AF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  <w:t xml:space="preserve">Chave primária da </w:t>
                      </w:r>
                      <w:r w:rsidR="00585468">
                        <w:rPr>
                          <w:rFonts w:ascii="Arial" w:hAnsi="Arial" w:cs="Arial"/>
                          <w:sz w:val="24"/>
                          <w:szCs w:val="24"/>
                        </w:rPr>
                        <w:t>tabela</w:t>
                      </w:r>
                      <w:r w:rsid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Pessoa</w:t>
                      </w:r>
                      <w:r w:rsidR="0058546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é o CPF.</w:t>
                      </w:r>
                    </w:p>
                    <w:p w14:paraId="5CC12B22" w14:textId="57557064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Chave primária da tabela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Trajeto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é o ID_Trajeto.</w:t>
                      </w:r>
                    </w:p>
                    <w:p w14:paraId="4E7371DE" w14:textId="5DFFF5BC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Chave primária da tabela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Ciclomotor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é o ID_Ciclomotor</w:t>
                      </w:r>
                    </w:p>
                    <w:p w14:paraId="010F6B5C" w14:textId="6D2E054A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Chave primária da tabela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Locação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é o ID_Locacao.</w:t>
                      </w:r>
                    </w:p>
                    <w:p w14:paraId="41E9E44C" w14:textId="77777777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7314C19" w14:textId="4C2888EC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Relacionamentos entre as tabelas:</w:t>
                      </w:r>
                    </w:p>
                    <w:p w14:paraId="770C0FEA" w14:textId="77777777" w:rsid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CC192C7" w14:textId="728BDA44" w:rsidR="00585468" w:rsidRDefault="00585468" w:rsidP="000E602B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PESSOA (1) </w:t>
                      </w:r>
                      <w:r w:rsidRP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sym w:font="Wingdings" w:char="F0E0"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LOCAÇÃO (N)</w:t>
                      </w:r>
                    </w:p>
                    <w:p w14:paraId="385F9CC2" w14:textId="1912688B" w:rsidR="00585468" w:rsidRPr="00585468" w:rsidRDefault="00585468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O CPF passa ser a </w:t>
                      </w:r>
                      <w:r w:rsidR="001A251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</w:t>
                      </w:r>
                      <w:r w:rsidRP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K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da Locação</w:t>
                      </w:r>
                      <w:r w:rsidR="001A251F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6D7145ED" w14:textId="4F458BC8" w:rsidR="00585468" w:rsidRDefault="00585468" w:rsidP="000E602B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LOCAÇÃO (1) </w:t>
                      </w:r>
                      <w:r w:rsidR="001A251F" w:rsidRPr="001A251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sym w:font="Wingdings" w:char="F0DF"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CICLOMOTOR (1)</w:t>
                      </w:r>
                    </w:p>
                    <w:p w14:paraId="7E525F00" w14:textId="4E91B609" w:rsidR="00585468" w:rsidRPr="001A251F" w:rsidRDefault="001A251F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 ID_Ciclomotor passa ser a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FK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da Locação.</w:t>
                      </w:r>
                    </w:p>
                    <w:p w14:paraId="3D860916" w14:textId="36A6D0C7" w:rsidR="00585468" w:rsidRDefault="00585468" w:rsidP="000E602B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LOCAÇÃO (1) </w:t>
                      </w:r>
                      <w:r w:rsidRPr="005854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sym w:font="Wingdings" w:char="F0E0"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TRAJETO (N)</w:t>
                      </w:r>
                    </w:p>
                    <w:p w14:paraId="0EA101AB" w14:textId="374C5662" w:rsidR="00585468" w:rsidRPr="001A251F" w:rsidRDefault="001A251F" w:rsidP="000E60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 ID_Locação passa ser a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FK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 Locação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B4E477" w14:textId="77777777" w:rsidR="001A251F" w:rsidRDefault="001A251F">
      <w:pPr>
        <w:rPr>
          <w:rFonts w:ascii="Arial" w:hAnsi="Arial" w:cs="Arial"/>
          <w:sz w:val="28"/>
          <w:szCs w:val="28"/>
        </w:rPr>
      </w:pPr>
    </w:p>
    <w:p w14:paraId="4324204D" w14:textId="20A0A3B4" w:rsidR="003C39E9" w:rsidRPr="001A251F" w:rsidRDefault="005F1EDB">
      <w:pPr>
        <w:rPr>
          <w:rFonts w:ascii="Arial" w:hAnsi="Arial" w:cs="Arial"/>
          <w:sz w:val="28"/>
          <w:szCs w:val="28"/>
          <w:u w:val="single"/>
        </w:rPr>
      </w:pPr>
      <w:r w:rsidRPr="001A251F">
        <w:rPr>
          <w:rFonts w:ascii="Arial" w:hAnsi="Arial" w:cs="Arial"/>
          <w:sz w:val="28"/>
          <w:szCs w:val="28"/>
          <w:u w:val="single"/>
        </w:rPr>
        <w:lastRenderedPageBreak/>
        <w:t>Código do programa</w:t>
      </w:r>
      <w:r w:rsidR="00286B5D" w:rsidRPr="001A251F">
        <w:rPr>
          <w:rFonts w:ascii="Arial" w:hAnsi="Arial" w:cs="Arial"/>
          <w:sz w:val="28"/>
          <w:szCs w:val="28"/>
          <w:u w:val="single"/>
        </w:rPr>
        <w:t xml:space="preserve"> / Imagens</w:t>
      </w:r>
      <w:r w:rsidRPr="001A251F">
        <w:rPr>
          <w:rFonts w:ascii="Arial" w:hAnsi="Arial" w:cs="Arial"/>
          <w:sz w:val="28"/>
          <w:szCs w:val="28"/>
          <w:u w:val="single"/>
        </w:rPr>
        <w:t>:</w:t>
      </w:r>
    </w:p>
    <w:p w14:paraId="10353DC2" w14:textId="77777777" w:rsidR="001A251F" w:rsidRDefault="001A251F" w:rsidP="001A251F">
      <w:pPr>
        <w:keepNext/>
      </w:pPr>
      <w:r w:rsidRPr="001A251F">
        <w:rPr>
          <w:rFonts w:ascii="Arial" w:hAnsi="Arial" w:cs="Arial"/>
          <w:sz w:val="28"/>
          <w:szCs w:val="28"/>
        </w:rPr>
        <w:drawing>
          <wp:inline distT="0" distB="0" distL="0" distR="0" wp14:anchorId="4FB84694" wp14:editId="6637034B">
            <wp:extent cx="5400040" cy="4427220"/>
            <wp:effectExtent l="0" t="0" r="0" b="0"/>
            <wp:docPr id="75647640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76409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B70F" w14:textId="0987BDB4" w:rsidR="00286B5D" w:rsidRDefault="001A251F" w:rsidP="001A251F">
      <w:pPr>
        <w:pStyle w:val="Legenda"/>
        <w:rPr>
          <w:rFonts w:ascii="Arial" w:hAnsi="Arial" w:cs="Arial"/>
          <w:sz w:val="28"/>
          <w:szCs w:val="28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Elaborado pelo Autor</w:t>
      </w:r>
    </w:p>
    <w:sectPr w:rsidR="00286B5D" w:rsidSect="003C39E9">
      <w:headerReference w:type="default" r:id="rId9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CA4FB" w14:textId="77777777" w:rsidR="009330D5" w:rsidRDefault="009330D5" w:rsidP="003C39E9">
      <w:pPr>
        <w:spacing w:after="0" w:line="240" w:lineRule="auto"/>
      </w:pPr>
      <w:r>
        <w:separator/>
      </w:r>
    </w:p>
  </w:endnote>
  <w:endnote w:type="continuationSeparator" w:id="0">
    <w:p w14:paraId="32DEB5C3" w14:textId="77777777" w:rsidR="009330D5" w:rsidRDefault="009330D5" w:rsidP="003C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1F238" w14:textId="77777777" w:rsidR="009330D5" w:rsidRDefault="009330D5" w:rsidP="003C39E9">
      <w:pPr>
        <w:spacing w:after="0" w:line="240" w:lineRule="auto"/>
      </w:pPr>
      <w:r>
        <w:separator/>
      </w:r>
    </w:p>
  </w:footnote>
  <w:footnote w:type="continuationSeparator" w:id="0">
    <w:p w14:paraId="324FDDF7" w14:textId="77777777" w:rsidR="009330D5" w:rsidRDefault="009330D5" w:rsidP="003C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8100"/>
      <w:docPartObj>
        <w:docPartGallery w:val="Page Numbers (Top of Page)"/>
        <w:docPartUnique/>
      </w:docPartObj>
    </w:sdtPr>
    <w:sdtContent>
      <w:p w14:paraId="54048228" w14:textId="77777777" w:rsidR="003C39E9" w:rsidRDefault="003C39E9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022181" w14:textId="77777777" w:rsidR="003C39E9" w:rsidRDefault="003C39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2046A"/>
    <w:multiLevelType w:val="hybridMultilevel"/>
    <w:tmpl w:val="EB92C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78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5D"/>
    <w:rsid w:val="000141D1"/>
    <w:rsid w:val="0009107A"/>
    <w:rsid w:val="000E602B"/>
    <w:rsid w:val="00132EA3"/>
    <w:rsid w:val="001A251F"/>
    <w:rsid w:val="0026328F"/>
    <w:rsid w:val="00286B5D"/>
    <w:rsid w:val="003230AF"/>
    <w:rsid w:val="003C39E9"/>
    <w:rsid w:val="00423FB0"/>
    <w:rsid w:val="00456853"/>
    <w:rsid w:val="004E3716"/>
    <w:rsid w:val="00547512"/>
    <w:rsid w:val="00585468"/>
    <w:rsid w:val="005F1EDB"/>
    <w:rsid w:val="0072006D"/>
    <w:rsid w:val="00785286"/>
    <w:rsid w:val="007B1262"/>
    <w:rsid w:val="00831121"/>
    <w:rsid w:val="009073C8"/>
    <w:rsid w:val="009330D5"/>
    <w:rsid w:val="009717E4"/>
    <w:rsid w:val="009E2E5A"/>
    <w:rsid w:val="00A0383B"/>
    <w:rsid w:val="00A610E2"/>
    <w:rsid w:val="00A700D1"/>
    <w:rsid w:val="00B43861"/>
    <w:rsid w:val="00BC5BC8"/>
    <w:rsid w:val="00DE0C55"/>
    <w:rsid w:val="00DE1C89"/>
    <w:rsid w:val="00EA023E"/>
    <w:rsid w:val="00F63223"/>
    <w:rsid w:val="00F722BC"/>
    <w:rsid w:val="00FD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97A4F"/>
  <w15:chartTrackingRefBased/>
  <w15:docId w15:val="{5DEC0301-ABC6-4A40-AAD9-0856BFB1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9E9"/>
    <w:pPr>
      <w:keepNext/>
      <w:keepLines/>
      <w:spacing w:before="160" w:after="80"/>
      <w:outlineLvl w:val="2"/>
    </w:pPr>
    <w:rPr>
      <w:rFonts w:eastAsiaTheme="majorEastAsia" w:cstheme="majorBidi"/>
      <w:color w:val="254C9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4C9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9E9"/>
    <w:pPr>
      <w:keepNext/>
      <w:keepLines/>
      <w:spacing w:before="80" w:after="40"/>
      <w:outlineLvl w:val="4"/>
    </w:pPr>
    <w:rPr>
      <w:rFonts w:eastAsiaTheme="majorEastAsia" w:cstheme="majorBidi"/>
      <w:color w:val="254C9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9E9"/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9E9"/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9E9"/>
    <w:rPr>
      <w:rFonts w:eastAsiaTheme="majorEastAsia" w:cstheme="majorBidi"/>
      <w:color w:val="254C98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9E9"/>
    <w:rPr>
      <w:rFonts w:eastAsiaTheme="majorEastAsia" w:cstheme="majorBidi"/>
      <w:i/>
      <w:iCs/>
      <w:color w:val="254C98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9E9"/>
    <w:rPr>
      <w:rFonts w:eastAsiaTheme="majorEastAsia" w:cstheme="majorBidi"/>
      <w:color w:val="254C9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9E9"/>
    <w:rPr>
      <w:i/>
      <w:iCs/>
      <w:color w:val="254C98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9E9"/>
    <w:pPr>
      <w:pBdr>
        <w:top w:val="single" w:sz="4" w:space="10" w:color="254C98" w:themeColor="accent1" w:themeShade="BF"/>
        <w:bottom w:val="single" w:sz="4" w:space="10" w:color="254C98" w:themeColor="accent1" w:themeShade="BF"/>
      </w:pBdr>
      <w:spacing w:before="360" w:after="360"/>
      <w:ind w:left="864" w:right="864"/>
      <w:jc w:val="center"/>
    </w:pPr>
    <w:rPr>
      <w:i/>
      <w:iCs/>
      <w:color w:val="254C9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9E9"/>
    <w:rPr>
      <w:i/>
      <w:iCs/>
      <w:color w:val="254C98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9E9"/>
    <w:rPr>
      <w:b/>
      <w:bCs/>
      <w:smallCaps/>
      <w:color w:val="254C98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39E9"/>
  </w:style>
  <w:style w:type="paragraph" w:styleId="Rodap">
    <w:name w:val="footer"/>
    <w:basedOn w:val="Normal"/>
    <w:link w:val="Rodap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39E9"/>
  </w:style>
  <w:style w:type="table" w:styleId="Tabelacomgrade">
    <w:name w:val="Table Grid"/>
    <w:basedOn w:val="Tabelanormal"/>
    <w:uiPriority w:val="39"/>
    <w:rsid w:val="00F7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1A251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266CC"/>
      </a:accent1>
      <a:accent2>
        <a:srgbClr val="DC3812"/>
      </a:accent2>
      <a:accent3>
        <a:srgbClr val="FE9900"/>
      </a:accent3>
      <a:accent4>
        <a:srgbClr val="00BF63"/>
      </a:accent4>
      <a:accent5>
        <a:srgbClr val="990099"/>
      </a:accent5>
      <a:accent6>
        <a:srgbClr val="0099C6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FCB7A-5F1E-4DAE-81A3-65498C2AA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Atividade de Modelagem de Dados U2 A3.docx</Template>
  <TotalTime>1</TotalTime>
  <Pages>4</Pages>
  <Words>116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Otávio</dc:creator>
  <cp:keywords/>
  <dc:description/>
  <cp:lastModifiedBy>Bruno Otávio</cp:lastModifiedBy>
  <cp:revision>2</cp:revision>
  <dcterms:created xsi:type="dcterms:W3CDTF">2025-09-23T01:17:00Z</dcterms:created>
  <dcterms:modified xsi:type="dcterms:W3CDTF">2025-09-23T01:17:00Z</dcterms:modified>
</cp:coreProperties>
</file>
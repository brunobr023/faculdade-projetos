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CFF5" w14:textId="77777777" w:rsidR="003C39E9" w:rsidRDefault="003C39E9" w:rsidP="003C39E9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57381765" wp14:editId="03FAD2A8">
                <wp:simplePos x="0" y="0"/>
                <wp:positionH relativeFrom="column">
                  <wp:posOffset>-436880</wp:posOffset>
                </wp:positionH>
                <wp:positionV relativeFrom="page">
                  <wp:posOffset>-1964690</wp:posOffset>
                </wp:positionV>
                <wp:extent cx="5619115" cy="14718030"/>
                <wp:effectExtent l="4114800" t="0" r="4020185" b="0"/>
                <wp:wrapNone/>
                <wp:docPr id="101881280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9462">
                          <a:off x="0" y="0"/>
                          <a:ext cx="5619115" cy="14718030"/>
                        </a:xfrm>
                        <a:prstGeom prst="flowChartInputOutpu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076C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" o:spid="_x0000_s1026" type="#_x0000_t111" style="position:absolute;margin-left:-34.4pt;margin-top:-154.7pt;width:442.45pt;height:1158.9pt;rotation:2631775fd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" fillcolor="#ffc000" strokecolor="white [3212]" strokeweight="1pt">
                <w10:wrap anchory="page"/>
                <w10:anchorlock/>
              </v:shape>
            </w:pict>
          </mc:Fallback>
        </mc:AlternateContent>
      </w:r>
    </w:p>
    <w:p w14:paraId="2EDEAAE5" w14:textId="77777777" w:rsidR="003C39E9" w:rsidRDefault="003C39E9" w:rsidP="003C39E9">
      <w:pPr>
        <w:jc w:val="center"/>
        <w:rPr>
          <w:sz w:val="56"/>
          <w:szCs w:val="56"/>
        </w:rPr>
      </w:pPr>
    </w:p>
    <w:p w14:paraId="2F4EE936" w14:textId="77777777" w:rsidR="003C39E9" w:rsidRDefault="003C39E9" w:rsidP="003C39E9">
      <w:pPr>
        <w:jc w:val="center"/>
        <w:rPr>
          <w:sz w:val="56"/>
          <w:szCs w:val="56"/>
        </w:rPr>
      </w:pPr>
    </w:p>
    <w:p w14:paraId="0155842E" w14:textId="77777777" w:rsidR="003C39E9" w:rsidRDefault="003C39E9" w:rsidP="003C39E9">
      <w:pPr>
        <w:jc w:val="center"/>
        <w:rPr>
          <w:sz w:val="56"/>
          <w:szCs w:val="56"/>
        </w:rPr>
      </w:pPr>
    </w:p>
    <w:p w14:paraId="48BC77BB" w14:textId="77777777" w:rsidR="003C39E9" w:rsidRPr="003C39E9" w:rsidRDefault="003C39E9" w:rsidP="003C39E9">
      <w:pPr>
        <w:jc w:val="center"/>
        <w:rPr>
          <w:rFonts w:ascii="Arial" w:hAnsi="Arial" w:cs="Arial"/>
          <w:sz w:val="56"/>
          <w:szCs w:val="56"/>
        </w:rPr>
      </w:pPr>
      <w:r w:rsidRPr="003C39E9">
        <w:rPr>
          <w:rFonts w:ascii="Arial" w:hAnsi="Arial" w:cs="Arial"/>
          <w:sz w:val="56"/>
          <w:szCs w:val="56"/>
        </w:rPr>
        <w:t>Entrega de atividades</w:t>
      </w:r>
    </w:p>
    <w:p w14:paraId="014A226C" w14:textId="710128E2" w:rsidR="003C39E9" w:rsidRPr="003C39E9" w:rsidRDefault="003230AF" w:rsidP="003C39E9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Unidade </w:t>
      </w:r>
      <w:r w:rsidR="00EB555F">
        <w:rPr>
          <w:rFonts w:ascii="Arial" w:hAnsi="Arial" w:cs="Arial"/>
          <w:sz w:val="56"/>
          <w:szCs w:val="56"/>
        </w:rPr>
        <w:t>3</w:t>
      </w:r>
      <w:r>
        <w:rPr>
          <w:rFonts w:ascii="Arial" w:hAnsi="Arial" w:cs="Arial"/>
          <w:sz w:val="56"/>
          <w:szCs w:val="56"/>
        </w:rPr>
        <w:t xml:space="preserve"> – Aula </w:t>
      </w:r>
      <w:r w:rsidR="00EB555F">
        <w:rPr>
          <w:rFonts w:ascii="Arial" w:hAnsi="Arial" w:cs="Arial"/>
          <w:sz w:val="56"/>
          <w:szCs w:val="56"/>
        </w:rPr>
        <w:t>1</w:t>
      </w:r>
    </w:p>
    <w:p w14:paraId="14172DE1" w14:textId="4BA15A44" w:rsidR="003C39E9" w:rsidRDefault="003230AF" w:rsidP="003C39E9">
      <w:pPr>
        <w:jc w:val="center"/>
        <w:rPr>
          <w:sz w:val="56"/>
          <w:szCs w:val="56"/>
        </w:rPr>
      </w:pPr>
      <w:r>
        <w:rPr>
          <w:rFonts w:ascii="Arial" w:hAnsi="Arial" w:cs="Arial"/>
          <w:sz w:val="56"/>
          <w:szCs w:val="56"/>
        </w:rPr>
        <w:t>Modelagem de Dados</w:t>
      </w:r>
    </w:p>
    <w:p w14:paraId="5847BD65" w14:textId="77777777" w:rsidR="003C39E9" w:rsidRDefault="003C39E9" w:rsidP="003C39E9">
      <w:pPr>
        <w:jc w:val="center"/>
        <w:rPr>
          <w:sz w:val="56"/>
          <w:szCs w:val="56"/>
        </w:rPr>
      </w:pPr>
    </w:p>
    <w:p w14:paraId="5339BAEC" w14:textId="77777777" w:rsidR="003C39E9" w:rsidRDefault="003C39E9" w:rsidP="003C39E9">
      <w:pPr>
        <w:jc w:val="center"/>
        <w:rPr>
          <w:sz w:val="56"/>
          <w:szCs w:val="56"/>
        </w:rPr>
      </w:pPr>
    </w:p>
    <w:p w14:paraId="68C4CF31" w14:textId="77777777" w:rsidR="003C39E9" w:rsidRDefault="003C39E9" w:rsidP="003C39E9">
      <w:pPr>
        <w:jc w:val="center"/>
        <w:rPr>
          <w:sz w:val="56"/>
          <w:szCs w:val="56"/>
        </w:rPr>
      </w:pPr>
    </w:p>
    <w:p w14:paraId="614D745F" w14:textId="77777777" w:rsidR="003C39E9" w:rsidRDefault="003C39E9" w:rsidP="003C39E9">
      <w:pPr>
        <w:jc w:val="center"/>
        <w:rPr>
          <w:sz w:val="56"/>
          <w:szCs w:val="56"/>
        </w:rPr>
      </w:pPr>
    </w:p>
    <w:p w14:paraId="73765E17" w14:textId="77777777" w:rsidR="003C39E9" w:rsidRDefault="003C39E9" w:rsidP="003C39E9">
      <w:pPr>
        <w:jc w:val="center"/>
        <w:rPr>
          <w:sz w:val="56"/>
          <w:szCs w:val="56"/>
        </w:rPr>
      </w:pPr>
    </w:p>
    <w:p w14:paraId="1F0482AE" w14:textId="6E622820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 xml:space="preserve">Aluno: </w:t>
      </w:r>
      <w:r w:rsidR="003230AF">
        <w:rPr>
          <w:rFonts w:ascii="Arial" w:hAnsi="Arial" w:cs="Arial"/>
          <w:sz w:val="32"/>
          <w:szCs w:val="32"/>
        </w:rPr>
        <w:t>Bruno Otavio França de Jesus Ramos</w:t>
      </w:r>
    </w:p>
    <w:p w14:paraId="0B161D76" w14:textId="77777777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</w:p>
    <w:p w14:paraId="6A74FFF2" w14:textId="5A7B4790" w:rsidR="003C39E9" w:rsidRPr="005F1EDB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>Informações extras:</w:t>
      </w:r>
      <w:r w:rsidR="005F1EDB">
        <w:rPr>
          <w:rFonts w:ascii="Arial" w:hAnsi="Arial" w:cs="Arial"/>
          <w:sz w:val="32"/>
          <w:szCs w:val="32"/>
        </w:rPr>
        <w:t xml:space="preserve"> </w:t>
      </w:r>
      <w:r w:rsidR="003230AF">
        <w:rPr>
          <w:rFonts w:ascii="Arial" w:hAnsi="Arial" w:cs="Arial"/>
          <w:sz w:val="32"/>
          <w:szCs w:val="32"/>
        </w:rPr>
        <w:t>Atividade Realizada 2</w:t>
      </w:r>
      <w:r w:rsidR="00EB555F">
        <w:rPr>
          <w:rFonts w:ascii="Arial" w:hAnsi="Arial" w:cs="Arial"/>
          <w:sz w:val="32"/>
          <w:szCs w:val="32"/>
        </w:rPr>
        <w:t>2</w:t>
      </w:r>
      <w:r w:rsidR="003230AF">
        <w:rPr>
          <w:rFonts w:ascii="Arial" w:hAnsi="Arial" w:cs="Arial"/>
          <w:sz w:val="32"/>
          <w:szCs w:val="32"/>
        </w:rPr>
        <w:t>/09/2025</w:t>
      </w:r>
      <w:r>
        <w:br w:type="page"/>
      </w:r>
    </w:p>
    <w:p w14:paraId="258BDD14" w14:textId="789653E2" w:rsidR="0009107A" w:rsidRPr="003C39E9" w:rsidRDefault="003C39E9">
      <w:pPr>
        <w:rPr>
          <w:rFonts w:ascii="Arial" w:hAnsi="Arial" w:cs="Arial"/>
          <w:b/>
          <w:bCs/>
          <w:sz w:val="40"/>
          <w:szCs w:val="40"/>
        </w:rPr>
      </w:pPr>
      <w:r w:rsidRPr="003C39E9">
        <w:rPr>
          <w:rFonts w:ascii="Arial" w:hAnsi="Arial" w:cs="Arial"/>
          <w:b/>
          <w:bCs/>
          <w:sz w:val="40"/>
          <w:szCs w:val="40"/>
        </w:rPr>
        <w:lastRenderedPageBreak/>
        <w:t xml:space="preserve">Atividade Prática </w:t>
      </w:r>
      <w:r w:rsidR="003230AF">
        <w:rPr>
          <w:rFonts w:ascii="Arial" w:hAnsi="Arial" w:cs="Arial"/>
          <w:b/>
          <w:bCs/>
          <w:sz w:val="40"/>
          <w:szCs w:val="40"/>
        </w:rPr>
        <w:t>U</w:t>
      </w:r>
      <w:r w:rsidR="00EB555F">
        <w:rPr>
          <w:rFonts w:ascii="Arial" w:hAnsi="Arial" w:cs="Arial"/>
          <w:b/>
          <w:bCs/>
          <w:sz w:val="40"/>
          <w:szCs w:val="40"/>
        </w:rPr>
        <w:t>3</w:t>
      </w:r>
      <w:r w:rsidR="003230AF">
        <w:rPr>
          <w:rFonts w:ascii="Arial" w:hAnsi="Arial" w:cs="Arial"/>
          <w:b/>
          <w:bCs/>
          <w:sz w:val="40"/>
          <w:szCs w:val="40"/>
        </w:rPr>
        <w:t>_A</w:t>
      </w:r>
      <w:r w:rsidR="00EB555F">
        <w:rPr>
          <w:rFonts w:ascii="Arial" w:hAnsi="Arial" w:cs="Arial"/>
          <w:b/>
          <w:bCs/>
          <w:sz w:val="40"/>
          <w:szCs w:val="40"/>
        </w:rPr>
        <w:t>1</w:t>
      </w:r>
    </w:p>
    <w:p w14:paraId="25D251ED" w14:textId="77777777" w:rsidR="003230AF" w:rsidRPr="001A251F" w:rsidRDefault="003C39E9" w:rsidP="003230AF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Objetivo:</w:t>
      </w:r>
      <w:r w:rsidR="00A610E2" w:rsidRPr="001A251F">
        <w:rPr>
          <w:rFonts w:ascii="Arial" w:hAnsi="Arial" w:cs="Arial"/>
          <w:sz w:val="28"/>
          <w:szCs w:val="28"/>
          <w:u w:val="single"/>
        </w:rPr>
        <w:t xml:space="preserve"> </w:t>
      </w:r>
    </w:p>
    <w:p w14:paraId="0439635A" w14:textId="62BA72C8" w:rsidR="003230AF" w:rsidRPr="00EB555F" w:rsidRDefault="003230AF" w:rsidP="003230AF">
      <w:pPr>
        <w:rPr>
          <w:rFonts w:ascii="Arial" w:hAnsi="Arial" w:cs="Arial"/>
          <w:sz w:val="24"/>
          <w:szCs w:val="24"/>
        </w:rPr>
      </w:pPr>
      <w:r w:rsidRPr="00EB555F">
        <w:rPr>
          <w:rFonts w:ascii="Arial" w:hAnsi="Arial" w:cs="Arial"/>
          <w:sz w:val="24"/>
          <w:szCs w:val="24"/>
        </w:rPr>
        <w:t xml:space="preserve">Utilizar as funcionalidades básicas de uma ferramenta de modelagem de banco de dados (Workbench MySQL);  </w:t>
      </w:r>
    </w:p>
    <w:p w14:paraId="01AD0CE7" w14:textId="3DAA3B56" w:rsidR="003C39E9" w:rsidRPr="00EB555F" w:rsidRDefault="003230AF" w:rsidP="003230AF">
      <w:pPr>
        <w:rPr>
          <w:rFonts w:ascii="Arial" w:hAnsi="Arial" w:cs="Arial"/>
          <w:sz w:val="24"/>
          <w:szCs w:val="24"/>
        </w:rPr>
      </w:pPr>
      <w:r w:rsidRPr="00EB555F">
        <w:rPr>
          <w:rFonts w:ascii="Arial" w:hAnsi="Arial" w:cs="Arial"/>
          <w:sz w:val="24"/>
          <w:szCs w:val="24"/>
        </w:rPr>
        <w:t>Elaborar um DER (Diagrama Entidade Relacionamento) de uma situação proposta.</w:t>
      </w:r>
    </w:p>
    <w:p w14:paraId="67FFDB30" w14:textId="77777777" w:rsidR="001A251F" w:rsidRDefault="001A251F" w:rsidP="003230AF">
      <w:pPr>
        <w:rPr>
          <w:rFonts w:ascii="Arial" w:hAnsi="Arial" w:cs="Arial"/>
          <w:sz w:val="28"/>
          <w:szCs w:val="28"/>
        </w:rPr>
      </w:pPr>
    </w:p>
    <w:p w14:paraId="4D353301" w14:textId="5D889F12" w:rsidR="001A251F" w:rsidRPr="001A251F" w:rsidRDefault="001A251F" w:rsidP="003230AF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Palavras chaves:</w:t>
      </w:r>
    </w:p>
    <w:p w14:paraId="2F8F92A0" w14:textId="0E3CF916" w:rsidR="001A251F" w:rsidRPr="00EB555F" w:rsidRDefault="001A251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FK – CHAVE ESTRANGEIRA | FOREIGN KEY</w:t>
      </w:r>
    </w:p>
    <w:p w14:paraId="4AB057EB" w14:textId="31CC5F03" w:rsidR="001A251F" w:rsidRPr="00EB555F" w:rsidRDefault="001A251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(1:N) – RELACIONAMENTO 1 PARA MUITOS</w:t>
      </w:r>
    </w:p>
    <w:p w14:paraId="404BE51D" w14:textId="4BF089B7" w:rsidR="001A251F" w:rsidRPr="00EB555F" w:rsidRDefault="001A251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ID – IDENTIFICADOR</w:t>
      </w:r>
    </w:p>
    <w:p w14:paraId="35B33168" w14:textId="367B4397" w:rsidR="00EB555F" w:rsidRPr="00EB555F" w:rsidRDefault="00EB555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CPF – CADASTRO DE PESSOA FISICA</w:t>
      </w:r>
    </w:p>
    <w:p w14:paraId="44EABF69" w14:textId="5E8A8287" w:rsidR="00EB555F" w:rsidRPr="00EB555F" w:rsidRDefault="00EB555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ISBN – INTERNACIONAL STANDARD BOOK NUMBER</w:t>
      </w:r>
    </w:p>
    <w:p w14:paraId="457E5F66" w14:textId="5EAD9F0A" w:rsidR="00EB555F" w:rsidRPr="00EB555F" w:rsidRDefault="00EB555F" w:rsidP="003230AF">
      <w:pPr>
        <w:rPr>
          <w:rFonts w:ascii="Arial" w:hAnsi="Arial" w:cs="Arial"/>
          <w:b/>
          <w:bCs/>
          <w:sz w:val="24"/>
          <w:szCs w:val="24"/>
        </w:rPr>
      </w:pPr>
      <w:r w:rsidRPr="00EB555F">
        <w:rPr>
          <w:rFonts w:ascii="Arial" w:hAnsi="Arial" w:cs="Arial"/>
          <w:b/>
          <w:bCs/>
          <w:sz w:val="24"/>
          <w:szCs w:val="24"/>
        </w:rPr>
        <w:t>RA – REGISTRO DO ALUNO</w:t>
      </w:r>
    </w:p>
    <w:p w14:paraId="6F8522EB" w14:textId="04DC9732" w:rsidR="00EB555F" w:rsidRPr="00EB555F" w:rsidRDefault="00EB555F">
      <w:pPr>
        <w:rPr>
          <w:rFonts w:ascii="Arial" w:hAnsi="Arial" w:cs="Arial"/>
          <w:sz w:val="28"/>
          <w:szCs w:val="28"/>
        </w:rPr>
      </w:pPr>
      <w:r w:rsidRPr="001A251F">
        <w:rPr>
          <w:rFonts w:ascii="Arial" w:hAnsi="Arial" w:cs="Arial"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E9ABE2" wp14:editId="4C6CCC0B">
                <wp:simplePos x="0" y="0"/>
                <wp:positionH relativeFrom="column">
                  <wp:posOffset>55245</wp:posOffset>
                </wp:positionH>
                <wp:positionV relativeFrom="paragraph">
                  <wp:posOffset>300990</wp:posOffset>
                </wp:positionV>
                <wp:extent cx="5248275" cy="4663440"/>
                <wp:effectExtent l="0" t="0" r="28575" b="22860"/>
                <wp:wrapTopAndBottom/>
                <wp:docPr id="624918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466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1085F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>Desenvolver um Diagrama Entidade-Relacionamento (DER), que represente uma base de dados de um SGBD utilizando o software Workbench MySQL. Uma biblioteca de uma universidade realiza empréstimo de suas obras para os alunos da instituição.</w:t>
                            </w:r>
                          </w:p>
                          <w:p w14:paraId="754408FE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Neste contexto temos: </w:t>
                            </w:r>
                          </w:p>
                          <w:p w14:paraId="51422166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- Aluno: pessoas que possuem registro na faculdade e são autorizadas a fazer empréstimo de livros na biblioteca; </w:t>
                            </w:r>
                          </w:p>
                          <w:p w14:paraId="628825A9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- Livro: publicações físicas com registros passiveis de serem emprestados; </w:t>
                            </w:r>
                          </w:p>
                          <w:p w14:paraId="1F3CA56F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>- Colaborador: funcionário da instituição autorizado a fazer empréstimos de livros aos alunos;</w:t>
                            </w:r>
                          </w:p>
                          <w:p w14:paraId="5E1D4F42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- Empréstimo: ação que o colaborador registra no sistema, e permite que livro fique relacionado ao aluno, por determinado período estabelecido pela biblioteca. </w:t>
                            </w:r>
                          </w:p>
                          <w:p w14:paraId="4B853717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Cada entidade acima possuem os seguintes atributos: </w:t>
                            </w:r>
                          </w:p>
                          <w:p w14:paraId="2320D405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• Aluno (ra, nome, email, telefone) </w:t>
                            </w:r>
                          </w:p>
                          <w:p w14:paraId="6294D353" w14:textId="4254D5DD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 xml:space="preserve">• Livro (isbn, nome, autor, </w:t>
                            </w:r>
                            <w:r w:rsidR="00F169A6" w:rsidRPr="00EB555F">
                              <w:rPr>
                                <w:rFonts w:ascii="Arial" w:hAnsi="Arial" w:cs="Arial"/>
                              </w:rPr>
                              <w:t>páginas</w:t>
                            </w:r>
                            <w:r w:rsidRPr="00EB555F">
                              <w:rPr>
                                <w:rFonts w:ascii="Arial" w:hAnsi="Arial" w:cs="Arial"/>
                              </w:rPr>
                              <w:t>)</w:t>
                            </w:r>
                          </w:p>
                          <w:p w14:paraId="38DF40FF" w14:textId="77777777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>• Colaborador (cpf, nome, email, cargo)</w:t>
                            </w:r>
                          </w:p>
                          <w:p w14:paraId="75220A35" w14:textId="35EE7988" w:rsidR="00EB555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>• Empréstimo (id, dataEmprestimo, dataDevolucao, livroIsbn, colaboradorCpf)</w:t>
                            </w:r>
                          </w:p>
                          <w:p w14:paraId="571FED2C" w14:textId="67CD39FF" w:rsidR="003230AF" w:rsidRPr="003230AF" w:rsidRDefault="00EB555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555F">
                              <w:rPr>
                                <w:rFonts w:ascii="Arial" w:hAnsi="Arial" w:cs="Arial"/>
                              </w:rPr>
                              <w:t>Defina as chaves primárias e secundárias, defina também os tipos de dados dos atributos e elabore o DER utilizando o Workbench MySQL.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9AB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4.35pt;margin-top:23.7pt;width:413.25pt;height:367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" fillcolor="white [3201]" strokeweight=".5pt">
                <v:textbox>
                  <w:txbxContent>
                    <w:p w14:paraId="1601085F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>Desenvolver um Diagrama Entidade-Relacionamento (DER), que represente uma base de dados de um SGBD utilizando o software Workbench MySQL. Uma biblioteca de uma universidade realiza empréstimo de suas obras para os alunos da instituição.</w:t>
                      </w:r>
                    </w:p>
                    <w:p w14:paraId="754408FE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Neste contexto temos: </w:t>
                      </w:r>
                    </w:p>
                    <w:p w14:paraId="51422166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- Aluno: pessoas que possuem registro na faculdade e são autorizadas a fazer empréstimo de livros na biblioteca; </w:t>
                      </w:r>
                    </w:p>
                    <w:p w14:paraId="628825A9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- Livro: publicações físicas com registros passiveis de serem emprestados; </w:t>
                      </w:r>
                    </w:p>
                    <w:p w14:paraId="1F3CA56F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>- Colaborador: funcionário da instituição autorizado a fazer empréstimos de livros aos alunos;</w:t>
                      </w:r>
                    </w:p>
                    <w:p w14:paraId="5E1D4F42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- Empréstimo: ação que o colaborador registra no sistema, e permite que livro fique relacionado ao aluno, por determinado período estabelecido pela biblioteca. </w:t>
                      </w:r>
                    </w:p>
                    <w:p w14:paraId="4B853717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Cada entidade acima possuem os seguintes atributos: </w:t>
                      </w:r>
                    </w:p>
                    <w:p w14:paraId="2320D405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• Aluno (ra, nome, email, telefone) </w:t>
                      </w:r>
                    </w:p>
                    <w:p w14:paraId="6294D353" w14:textId="4254D5DD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 xml:space="preserve">• Livro (isbn, nome, autor, </w:t>
                      </w:r>
                      <w:r w:rsidR="00F169A6" w:rsidRPr="00EB555F">
                        <w:rPr>
                          <w:rFonts w:ascii="Arial" w:hAnsi="Arial" w:cs="Arial"/>
                        </w:rPr>
                        <w:t>páginas</w:t>
                      </w:r>
                      <w:r w:rsidRPr="00EB555F">
                        <w:rPr>
                          <w:rFonts w:ascii="Arial" w:hAnsi="Arial" w:cs="Arial"/>
                        </w:rPr>
                        <w:t>)</w:t>
                      </w:r>
                    </w:p>
                    <w:p w14:paraId="38DF40FF" w14:textId="77777777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>• Colaborador (cpf, nome, email, cargo)</w:t>
                      </w:r>
                    </w:p>
                    <w:p w14:paraId="75220A35" w14:textId="35EE7988" w:rsidR="00EB555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>• Empréstimo (id, dataEmprestimo, dataDevolucao, livroIsbn, colaboradorCpf)</w:t>
                      </w:r>
                    </w:p>
                    <w:p w14:paraId="571FED2C" w14:textId="67CD39FF" w:rsidR="003230AF" w:rsidRPr="003230AF" w:rsidRDefault="00EB555F" w:rsidP="003230AF">
                      <w:pPr>
                        <w:rPr>
                          <w:rFonts w:ascii="Arial" w:hAnsi="Arial" w:cs="Arial"/>
                        </w:rPr>
                      </w:pPr>
                      <w:r w:rsidRPr="00EB555F">
                        <w:rPr>
                          <w:rFonts w:ascii="Arial" w:hAnsi="Arial" w:cs="Arial"/>
                        </w:rPr>
                        <w:t>Defina as chaves primárias e secundárias, defina também os tipos de dados dos atributos e elabore o DER utilizando o Workbench MySQL.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39E9" w:rsidRPr="001A251F">
        <w:rPr>
          <w:rFonts w:ascii="Arial" w:hAnsi="Arial" w:cs="Arial"/>
          <w:sz w:val="28"/>
          <w:szCs w:val="28"/>
          <w:u w:val="single"/>
        </w:rPr>
        <w:t>Situação Problema:</w:t>
      </w:r>
    </w:p>
    <w:p w14:paraId="6682E2B1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0A403405" w14:textId="3B6D2DCD" w:rsidR="003C39E9" w:rsidRPr="001A251F" w:rsidRDefault="003C39E9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Arquivos incluídos: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7"/>
        <w:gridCol w:w="3027"/>
      </w:tblGrid>
      <w:tr w:rsidR="00F722BC" w14:paraId="4E6F61E9" w14:textId="77777777" w:rsidTr="001A251F">
        <w:trPr>
          <w:trHeight w:val="1636"/>
        </w:trPr>
        <w:tc>
          <w:tcPr>
            <w:tcW w:w="3027" w:type="dxa"/>
          </w:tcPr>
          <w:p w14:paraId="5C186BBF" w14:textId="4D08D879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</w:tc>
        <w:tc>
          <w:tcPr>
            <w:tcW w:w="3027" w:type="dxa"/>
          </w:tcPr>
          <w:p w14:paraId="42B00A47" w14:textId="37E3E663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  <w:p w14:paraId="2FEA669D" w14:textId="7DB40624" w:rsidR="001A251F" w:rsidRDefault="001A25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B8FFAD1" w14:textId="77777777" w:rsidR="00F722BC" w:rsidRPr="003C39E9" w:rsidRDefault="00F722BC">
      <w:pPr>
        <w:rPr>
          <w:rFonts w:ascii="Arial" w:hAnsi="Arial" w:cs="Arial"/>
          <w:sz w:val="28"/>
          <w:szCs w:val="28"/>
        </w:rPr>
      </w:pPr>
    </w:p>
    <w:p w14:paraId="3A56708E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35505BC5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59234EF8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27DCBA58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54DCD0CE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5207FB53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3D960B1A" w14:textId="364361B4" w:rsidR="003C39E9" w:rsidRPr="001A251F" w:rsidRDefault="005F1EDB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lastRenderedPageBreak/>
        <w:t>Procedimentos tomados para a realização da atividade:</w:t>
      </w:r>
    </w:p>
    <w:p w14:paraId="4034C2DB" w14:textId="77777777" w:rsidR="003C39E9" w:rsidRDefault="003C39E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D3884B5" wp14:editId="1C47CA01">
                <wp:simplePos x="0" y="0"/>
                <wp:positionH relativeFrom="margin">
                  <wp:align>left</wp:align>
                </wp:positionH>
                <wp:positionV relativeFrom="paragraph">
                  <wp:posOffset>325755</wp:posOffset>
                </wp:positionV>
                <wp:extent cx="5248275" cy="6195060"/>
                <wp:effectExtent l="0" t="0" r="28575" b="15240"/>
                <wp:wrapTopAndBottom/>
                <wp:docPr id="12469915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19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A1662" w14:textId="77777777" w:rsidR="00585468" w:rsidRDefault="003230A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Foi necessário separar as tabelas que foram solicitadas e construir ela no SQL Workbench.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1CF99EFF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Chaves primárias:</w:t>
                            </w:r>
                          </w:p>
                          <w:p w14:paraId="7D07860D" w14:textId="6F200412" w:rsidR="00831121" w:rsidRDefault="003230A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Chave primária da </w:t>
                            </w:r>
                            <w:r w:rsidR="005854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tabela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B555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Aluno</w:t>
                            </w:r>
                            <w:r w:rsidR="005854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é 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RA</w:t>
                            </w:r>
                            <w:r w:rsidR="005854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CC12B22" w14:textId="4CA6DA45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 w:rsidR="00EB555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Livro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é 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ISBN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E7371DE" w14:textId="08AC121F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</w:t>
                            </w:r>
                            <w:r w:rsidR="00EB555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é 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CPF.</w:t>
                            </w:r>
                          </w:p>
                          <w:p w14:paraId="010F6B5C" w14:textId="171A2700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 w:rsidR="00F169A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Empréstimo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é 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idEmprestimo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1E9E44C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7314C19" w14:textId="4C2888EC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Relacionamentos entre as tabelas:</w:t>
                            </w:r>
                          </w:p>
                          <w:p w14:paraId="770C0FEA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CC192C7" w14:textId="6A3491D6" w:rsidR="00585468" w:rsidRDefault="00585468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PESSOA (1) </w:t>
                            </w:r>
                            <w:r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B555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EMPRESTIMO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(N)</w:t>
                            </w:r>
                          </w:p>
                          <w:p w14:paraId="385F9CC2" w14:textId="6F0F0B2E" w:rsidR="00585468" w:rsidRP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passa ser a </w:t>
                            </w:r>
                            <w:r w:rsidR="001A25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</w:t>
                            </w:r>
                            <w:r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do </w:t>
                            </w:r>
                            <w:r w:rsidR="00F169A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empréstimo</w:t>
                            </w:r>
                            <w:r w:rsidR="001A25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7145ED" w14:textId="11F6701D" w:rsidR="00585468" w:rsidRDefault="00EB555F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COLABORADOR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(1) </w:t>
                            </w:r>
                            <w:r w:rsidRPr="00EB555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EMPRESTIMO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E525F00" w14:textId="68A63460" w:rsidR="00585468" w:rsidRPr="001A251F" w:rsidRDefault="001A251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CPF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passa ser 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FK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do </w:t>
                            </w:r>
                            <w:r w:rsidR="00F169A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empréstimo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D860916" w14:textId="2461968B" w:rsidR="00585468" w:rsidRDefault="00EB555F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LIVRO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(1) </w:t>
                            </w:r>
                            <w:r w:rsidR="00585468"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EMPRESTIMO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(N)</w:t>
                            </w:r>
                          </w:p>
                          <w:p w14:paraId="0EA101AB" w14:textId="2897D527" w:rsidR="00585468" w:rsidRPr="001A251F" w:rsidRDefault="001A251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ISBN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passa ser 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FK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do </w:t>
                            </w:r>
                            <w:r w:rsidR="00EB555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empréstimo.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84B5" id="_x0000_s1027" type="#_x0000_t202" style="position:absolute;margin-left:0;margin-top:25.65pt;width:413.25pt;height:487.8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QG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" fillcolor="white [3201]" strokeweight=".5pt">
                <v:textbox>
                  <w:txbxContent>
                    <w:p w14:paraId="548A1662" w14:textId="77777777" w:rsidR="00585468" w:rsidRDefault="003230A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Foi necessário separar as tabelas que foram solicitadas e construir ela no SQL Workbench.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</w:p>
                    <w:p w14:paraId="1CF99EFF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Chaves primárias:</w:t>
                      </w:r>
                    </w:p>
                    <w:p w14:paraId="7D07860D" w14:textId="6F200412" w:rsidR="00831121" w:rsidRDefault="003230A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Chave primária da </w:t>
                      </w:r>
                      <w:r w:rsidR="00585468">
                        <w:rPr>
                          <w:rFonts w:ascii="Arial" w:hAnsi="Arial" w:cs="Arial"/>
                          <w:sz w:val="24"/>
                          <w:szCs w:val="24"/>
                        </w:rPr>
                        <w:t>tabela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EB555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Aluno</w:t>
                      </w:r>
                      <w:r w:rsidR="0058546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é 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RA</w:t>
                      </w:r>
                      <w:r w:rsidR="00585468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5CC12B22" w14:textId="4CA6DA45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 w:rsidR="00EB555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Livro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é 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ISBN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4E7371DE" w14:textId="08AC121F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</w:t>
                      </w:r>
                      <w:r w:rsidR="00EB555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olaborador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é 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CPF.</w:t>
                      </w:r>
                    </w:p>
                    <w:p w14:paraId="010F6B5C" w14:textId="171A2700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 w:rsidR="00F169A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Empréstimo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é 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idEmprestimo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41E9E44C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7314C19" w14:textId="4C2888EC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Relacionamentos entre as tabelas:</w:t>
                      </w:r>
                    </w:p>
                    <w:p w14:paraId="770C0FEA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CC192C7" w14:textId="6A3491D6" w:rsidR="00585468" w:rsidRDefault="00585468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PESSOA (1) </w:t>
                      </w:r>
                      <w:r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E0"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EB555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EMPRESTIMO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(N)</w:t>
                      </w:r>
                    </w:p>
                    <w:p w14:paraId="385F9CC2" w14:textId="6F0F0B2E" w:rsidR="00585468" w:rsidRP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RA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passa ser a </w:t>
                      </w:r>
                      <w:r w:rsidR="001A25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</w:t>
                      </w:r>
                      <w:r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do </w:t>
                      </w:r>
                      <w:r w:rsidR="00F169A6">
                        <w:rPr>
                          <w:rFonts w:ascii="Arial" w:hAnsi="Arial" w:cs="Arial"/>
                          <w:sz w:val="24"/>
                          <w:szCs w:val="24"/>
                        </w:rPr>
                        <w:t>empréstimo</w:t>
                      </w:r>
                      <w:r w:rsidR="001A251F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6D7145ED" w14:textId="11F6701D" w:rsidR="00585468" w:rsidRDefault="00EB555F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COLABORADOR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(1) </w:t>
                      </w:r>
                      <w:r w:rsidRPr="00EB555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E0"/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EMPRESTIMO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7E525F00" w14:textId="68A63460" w:rsidR="00585468" w:rsidRPr="001A251F" w:rsidRDefault="001A251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CPF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passa ser 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FK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do </w:t>
                      </w:r>
                      <w:r w:rsidR="00F169A6">
                        <w:rPr>
                          <w:rFonts w:ascii="Arial" w:hAnsi="Arial" w:cs="Arial"/>
                          <w:sz w:val="24"/>
                          <w:szCs w:val="24"/>
                        </w:rPr>
                        <w:t>empréstimo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3D860916" w14:textId="2461968B" w:rsidR="00585468" w:rsidRDefault="00EB555F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LIVRO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(1) </w:t>
                      </w:r>
                      <w:r w:rsidR="00585468"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E0"/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EMPRESTIMO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(N)</w:t>
                      </w:r>
                    </w:p>
                    <w:p w14:paraId="0EA101AB" w14:textId="2897D527" w:rsidR="00585468" w:rsidRPr="001A251F" w:rsidRDefault="001A251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ISBN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passa ser 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FK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do </w:t>
                      </w:r>
                      <w:r w:rsidR="00EB555F">
                        <w:rPr>
                          <w:rFonts w:ascii="Arial" w:hAnsi="Arial" w:cs="Arial"/>
                          <w:sz w:val="24"/>
                          <w:szCs w:val="24"/>
                        </w:rPr>
                        <w:t>empréstimo.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B4E477" w14:textId="77777777" w:rsidR="001A251F" w:rsidRDefault="001A251F">
      <w:pPr>
        <w:rPr>
          <w:rFonts w:ascii="Arial" w:hAnsi="Arial" w:cs="Arial"/>
          <w:sz w:val="28"/>
          <w:szCs w:val="28"/>
        </w:rPr>
      </w:pPr>
    </w:p>
    <w:p w14:paraId="466C72B4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4B0693EA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0AD622EB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0F134FF0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406BF353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4324204D" w14:textId="72EE70D8" w:rsidR="003C39E9" w:rsidRPr="001A251F" w:rsidRDefault="005F1EDB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lastRenderedPageBreak/>
        <w:t>Código do programa</w:t>
      </w:r>
      <w:r w:rsidR="00286B5D" w:rsidRPr="001A251F">
        <w:rPr>
          <w:rFonts w:ascii="Arial" w:hAnsi="Arial" w:cs="Arial"/>
          <w:sz w:val="28"/>
          <w:szCs w:val="28"/>
          <w:u w:val="single"/>
        </w:rPr>
        <w:t xml:space="preserve"> / Imagens</w:t>
      </w:r>
      <w:r w:rsidRPr="001A251F">
        <w:rPr>
          <w:rFonts w:ascii="Arial" w:hAnsi="Arial" w:cs="Arial"/>
          <w:sz w:val="28"/>
          <w:szCs w:val="28"/>
          <w:u w:val="single"/>
        </w:rPr>
        <w:t>:</w:t>
      </w:r>
    </w:p>
    <w:p w14:paraId="10353DC2" w14:textId="77777777" w:rsidR="001A251F" w:rsidRDefault="001A251F" w:rsidP="001A251F">
      <w:pPr>
        <w:keepNext/>
      </w:pPr>
      <w:r w:rsidRPr="001A251F">
        <w:rPr>
          <w:rFonts w:ascii="Arial" w:hAnsi="Arial" w:cs="Arial"/>
          <w:sz w:val="28"/>
          <w:szCs w:val="28"/>
        </w:rPr>
        <w:drawing>
          <wp:inline distT="0" distB="0" distL="0" distR="0" wp14:anchorId="4FB84694" wp14:editId="12B0F9D3">
            <wp:extent cx="5370726" cy="4427220"/>
            <wp:effectExtent l="0" t="0" r="1905" b="0"/>
            <wp:docPr id="756476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6409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726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B70F" w14:textId="0987BDB4" w:rsidR="00286B5D" w:rsidRDefault="001A251F" w:rsidP="001A251F">
      <w:pPr>
        <w:pStyle w:val="Legenda"/>
        <w:rPr>
          <w:rFonts w:ascii="Arial" w:hAnsi="Arial" w:cs="Arial"/>
          <w:sz w:val="28"/>
          <w:szCs w:val="28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Elaborado pelo Autor</w:t>
      </w:r>
    </w:p>
    <w:sectPr w:rsidR="00286B5D" w:rsidSect="003C39E9">
      <w:headerReference w:type="default" r:id="rId9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DD8B" w14:textId="77777777" w:rsidR="00257917" w:rsidRDefault="00257917" w:rsidP="003C39E9">
      <w:pPr>
        <w:spacing w:after="0" w:line="240" w:lineRule="auto"/>
      </w:pPr>
      <w:r>
        <w:separator/>
      </w:r>
    </w:p>
  </w:endnote>
  <w:endnote w:type="continuationSeparator" w:id="0">
    <w:p w14:paraId="4409994C" w14:textId="77777777" w:rsidR="00257917" w:rsidRDefault="00257917" w:rsidP="003C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4F70" w14:textId="77777777" w:rsidR="00257917" w:rsidRDefault="00257917" w:rsidP="003C39E9">
      <w:pPr>
        <w:spacing w:after="0" w:line="240" w:lineRule="auto"/>
      </w:pPr>
      <w:r>
        <w:separator/>
      </w:r>
    </w:p>
  </w:footnote>
  <w:footnote w:type="continuationSeparator" w:id="0">
    <w:p w14:paraId="6954979D" w14:textId="77777777" w:rsidR="00257917" w:rsidRDefault="00257917" w:rsidP="003C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8100"/>
      <w:docPartObj>
        <w:docPartGallery w:val="Page Numbers (Top of Page)"/>
        <w:docPartUnique/>
      </w:docPartObj>
    </w:sdtPr>
    <w:sdtContent>
      <w:p w14:paraId="54048228" w14:textId="77777777" w:rsidR="003C39E9" w:rsidRDefault="003C39E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22181" w14:textId="77777777" w:rsidR="003C39E9" w:rsidRDefault="003C39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2046A"/>
    <w:multiLevelType w:val="hybridMultilevel"/>
    <w:tmpl w:val="EB92C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5D"/>
    <w:rsid w:val="000141D1"/>
    <w:rsid w:val="0009107A"/>
    <w:rsid w:val="000E602B"/>
    <w:rsid w:val="00132EA3"/>
    <w:rsid w:val="001A251F"/>
    <w:rsid w:val="00257917"/>
    <w:rsid w:val="0026328F"/>
    <w:rsid w:val="00286B5D"/>
    <w:rsid w:val="003230AF"/>
    <w:rsid w:val="003C39E9"/>
    <w:rsid w:val="00423FB0"/>
    <w:rsid w:val="00456853"/>
    <w:rsid w:val="004E3716"/>
    <w:rsid w:val="00547512"/>
    <w:rsid w:val="00585468"/>
    <w:rsid w:val="005F1EDB"/>
    <w:rsid w:val="0072006D"/>
    <w:rsid w:val="00785286"/>
    <w:rsid w:val="007B1262"/>
    <w:rsid w:val="00831121"/>
    <w:rsid w:val="009073C8"/>
    <w:rsid w:val="009717E4"/>
    <w:rsid w:val="009E2E5A"/>
    <w:rsid w:val="00A0383B"/>
    <w:rsid w:val="00A610E2"/>
    <w:rsid w:val="00A700D1"/>
    <w:rsid w:val="00B43861"/>
    <w:rsid w:val="00BC5BC8"/>
    <w:rsid w:val="00DE0C55"/>
    <w:rsid w:val="00DE1C89"/>
    <w:rsid w:val="00EA023E"/>
    <w:rsid w:val="00EB555F"/>
    <w:rsid w:val="00F169A6"/>
    <w:rsid w:val="00F63223"/>
    <w:rsid w:val="00F722BC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7A4F"/>
  <w15:chartTrackingRefBased/>
  <w15:docId w15:val="{32D5288A-62AE-4B78-96E9-EF31FBC6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9E9"/>
    <w:pPr>
      <w:keepNext/>
      <w:keepLines/>
      <w:spacing w:before="160" w:after="80"/>
      <w:outlineLvl w:val="2"/>
    </w:pPr>
    <w:rPr>
      <w:rFonts w:eastAsiaTheme="majorEastAsia" w:cstheme="majorBidi"/>
      <w:color w:val="254C9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4C9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E9"/>
    <w:pPr>
      <w:keepNext/>
      <w:keepLines/>
      <w:spacing w:before="80" w:after="40"/>
      <w:outlineLvl w:val="4"/>
    </w:pPr>
    <w:rPr>
      <w:rFonts w:eastAsiaTheme="majorEastAsia" w:cstheme="majorBidi"/>
      <w:color w:val="254C9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9E9"/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9E9"/>
    <w:rPr>
      <w:rFonts w:eastAsiaTheme="majorEastAsia" w:cstheme="majorBidi"/>
      <w:color w:val="254C9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E9"/>
    <w:rPr>
      <w:rFonts w:eastAsiaTheme="majorEastAsia" w:cstheme="majorBidi"/>
      <w:i/>
      <w:iCs/>
      <w:color w:val="254C9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E9"/>
    <w:rPr>
      <w:rFonts w:eastAsiaTheme="majorEastAsia" w:cstheme="majorBidi"/>
      <w:color w:val="254C9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E9"/>
    <w:rPr>
      <w:i/>
      <w:iCs/>
      <w:color w:val="254C9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E9"/>
    <w:pPr>
      <w:pBdr>
        <w:top w:val="single" w:sz="4" w:space="10" w:color="254C98" w:themeColor="accent1" w:themeShade="BF"/>
        <w:bottom w:val="single" w:sz="4" w:space="10" w:color="254C98" w:themeColor="accent1" w:themeShade="BF"/>
      </w:pBdr>
      <w:spacing w:before="360" w:after="360"/>
      <w:ind w:left="864" w:right="864"/>
      <w:jc w:val="center"/>
    </w:pPr>
    <w:rPr>
      <w:i/>
      <w:iCs/>
      <w:color w:val="254C9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E9"/>
    <w:rPr>
      <w:i/>
      <w:iCs/>
      <w:color w:val="254C9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E9"/>
    <w:rPr>
      <w:b/>
      <w:bCs/>
      <w:smallCaps/>
      <w:color w:val="254C98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9E9"/>
  </w:style>
  <w:style w:type="paragraph" w:styleId="Rodap">
    <w:name w:val="footer"/>
    <w:basedOn w:val="Normal"/>
    <w:link w:val="Rodap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9E9"/>
  </w:style>
  <w:style w:type="table" w:styleId="Tabelacomgrade">
    <w:name w:val="Table Grid"/>
    <w:basedOn w:val="Tabelanormal"/>
    <w:uiPriority w:val="39"/>
    <w:rsid w:val="00F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1A251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266CC"/>
      </a:accent1>
      <a:accent2>
        <a:srgbClr val="DC3812"/>
      </a:accent2>
      <a:accent3>
        <a:srgbClr val="FE9900"/>
      </a:accent3>
      <a:accent4>
        <a:srgbClr val="00BF63"/>
      </a:accent4>
      <a:accent5>
        <a:srgbClr val="990099"/>
      </a:accent5>
      <a:accent6>
        <a:srgbClr val="0099C6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B7A-5F1E-4DAE-81A3-65498C2A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Atividade de Modelagem de Dados U3 A1.docx</Template>
  <TotalTime>1</TotalTime>
  <Pages>5</Pages>
  <Words>128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2</cp:revision>
  <dcterms:created xsi:type="dcterms:W3CDTF">2025-09-23T02:01:00Z</dcterms:created>
  <dcterms:modified xsi:type="dcterms:W3CDTF">2025-09-23T02:01:00Z</dcterms:modified>
</cp:coreProperties>
</file>